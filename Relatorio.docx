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DD80A" w14:textId="77777777" w:rsidR="006155DF" w:rsidRPr="00B51B0B" w:rsidRDefault="006155DF" w:rsidP="006155DF">
      <w:pPr>
        <w:rPr>
          <w:rFonts w:ascii="Times New Roman" w:hAnsi="Times New Roman" w:cs="Times New Roman"/>
        </w:rPr>
      </w:pPr>
      <w:r w:rsidRPr="00B51B0B">
        <w:rPr>
          <w:rFonts w:ascii="Times New Roman" w:hAnsi="Times New Roman" w:cs="Times New Roman"/>
          <w:noProof/>
          <w:lang w:eastAsia="pt-PT"/>
        </w:rPr>
        <w:drawing>
          <wp:anchor distT="0" distB="0" distL="114300" distR="114300" simplePos="0" relativeHeight="251659264" behindDoc="1" locked="0" layoutInCell="1" allowOverlap="1" wp14:anchorId="2A8C8078" wp14:editId="6B293849">
            <wp:simplePos x="0" y="0"/>
            <wp:positionH relativeFrom="margin">
              <wp:posOffset>1106170</wp:posOffset>
            </wp:positionH>
            <wp:positionV relativeFrom="page">
              <wp:posOffset>335280</wp:posOffset>
            </wp:positionV>
            <wp:extent cx="2849880" cy="1028700"/>
            <wp:effectExtent l="0" t="0" r="7620" b="0"/>
            <wp:wrapTight wrapText="bothSides">
              <wp:wrapPolygon edited="0">
                <wp:start x="0" y="0"/>
                <wp:lineTo x="0" y="21200"/>
                <wp:lineTo x="21513" y="21200"/>
                <wp:lineTo x="21513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E6A75F" w14:textId="77777777" w:rsidR="006155DF" w:rsidRPr="00B51B0B" w:rsidRDefault="006155DF" w:rsidP="006155DF">
      <w:pPr>
        <w:jc w:val="center"/>
        <w:rPr>
          <w:rFonts w:ascii="Times New Roman" w:hAnsi="Times New Roman" w:cs="Times New Roman"/>
        </w:rPr>
      </w:pPr>
    </w:p>
    <w:p w14:paraId="6B5C5C45" w14:textId="49D559E6" w:rsidR="006155DF" w:rsidRPr="00B51B0B" w:rsidRDefault="006155DF" w:rsidP="008D50EB">
      <w:pPr>
        <w:jc w:val="center"/>
        <w:rPr>
          <w:rFonts w:ascii="Times New Roman" w:hAnsi="Times New Roman" w:cs="Times New Roman"/>
        </w:rPr>
      </w:pPr>
      <w:r w:rsidRPr="00B51B0B">
        <w:rPr>
          <w:rFonts w:ascii="Times New Roman" w:hAnsi="Times New Roman" w:cs="Times New Roman"/>
        </w:rPr>
        <w:t>INSTITUTO SUPERIOR DE POLITÉCNICO TECNOLOGIAS E CIÊNCIAS DEPARTAMENTO DE ENGENHARIA E TECNOLOGIAS</w:t>
      </w:r>
    </w:p>
    <w:p w14:paraId="514CC298" w14:textId="77777777" w:rsidR="006155DF" w:rsidRPr="00B51B0B" w:rsidRDefault="006155DF" w:rsidP="008D50EB">
      <w:pPr>
        <w:spacing w:line="240" w:lineRule="auto"/>
        <w:jc w:val="center"/>
        <w:rPr>
          <w:rFonts w:ascii="Times New Roman" w:hAnsi="Times New Roman" w:cs="Times New Roman"/>
        </w:rPr>
      </w:pPr>
      <w:r w:rsidRPr="00B51B0B">
        <w:rPr>
          <w:rFonts w:ascii="Times New Roman" w:hAnsi="Times New Roman" w:cs="Times New Roman"/>
        </w:rPr>
        <w:t xml:space="preserve"> CURSO DE ENGENHARIA INFORMÁTICA</w:t>
      </w:r>
    </w:p>
    <w:p w14:paraId="08D2210E" w14:textId="77777777" w:rsidR="006155DF" w:rsidRPr="00B51B0B" w:rsidRDefault="006155DF" w:rsidP="006155DF">
      <w:pPr>
        <w:jc w:val="center"/>
        <w:rPr>
          <w:rFonts w:ascii="Times New Roman" w:hAnsi="Times New Roman" w:cs="Times New Roman"/>
        </w:rPr>
      </w:pPr>
    </w:p>
    <w:p w14:paraId="3BCED113" w14:textId="77777777" w:rsidR="008D50EB" w:rsidRPr="00B51B0B" w:rsidRDefault="008D50EB" w:rsidP="006155DF">
      <w:pPr>
        <w:jc w:val="center"/>
        <w:rPr>
          <w:rFonts w:ascii="Times New Roman" w:hAnsi="Times New Roman" w:cs="Times New Roman"/>
        </w:rPr>
      </w:pPr>
    </w:p>
    <w:p w14:paraId="004AD5C7" w14:textId="77777777" w:rsidR="006155DF" w:rsidRPr="00B51B0B" w:rsidRDefault="006155DF" w:rsidP="006155DF">
      <w:pPr>
        <w:spacing w:line="276" w:lineRule="auto"/>
        <w:jc w:val="center"/>
        <w:rPr>
          <w:rFonts w:ascii="Times New Roman" w:hAnsi="Times New Roman" w:cs="Times New Roman"/>
        </w:rPr>
      </w:pPr>
      <w:r w:rsidRPr="00B51B0B">
        <w:rPr>
          <w:rFonts w:ascii="Times New Roman" w:hAnsi="Times New Roman" w:cs="Times New Roman"/>
        </w:rPr>
        <w:t xml:space="preserve">Líria </w:t>
      </w:r>
      <w:proofErr w:type="spellStart"/>
      <w:r w:rsidRPr="00B51B0B">
        <w:rPr>
          <w:rFonts w:ascii="Times New Roman" w:hAnsi="Times New Roman" w:cs="Times New Roman"/>
        </w:rPr>
        <w:t>Djenaba</w:t>
      </w:r>
      <w:proofErr w:type="spellEnd"/>
      <w:r w:rsidRPr="00B51B0B">
        <w:rPr>
          <w:rFonts w:ascii="Times New Roman" w:hAnsi="Times New Roman" w:cs="Times New Roman"/>
        </w:rPr>
        <w:t xml:space="preserve"> </w:t>
      </w:r>
      <w:proofErr w:type="spellStart"/>
      <w:r w:rsidRPr="00B51B0B">
        <w:rPr>
          <w:rFonts w:ascii="Times New Roman" w:hAnsi="Times New Roman" w:cs="Times New Roman"/>
        </w:rPr>
        <w:t>Vilança</w:t>
      </w:r>
      <w:proofErr w:type="spellEnd"/>
      <w:r w:rsidRPr="00B51B0B">
        <w:rPr>
          <w:rFonts w:ascii="Times New Roman" w:hAnsi="Times New Roman" w:cs="Times New Roman"/>
        </w:rPr>
        <w:t xml:space="preserve"> Bá</w:t>
      </w:r>
    </w:p>
    <w:p w14:paraId="51F7F5E7" w14:textId="77777777" w:rsidR="006155DF" w:rsidRPr="00B51B0B" w:rsidRDefault="006155DF" w:rsidP="006155DF">
      <w:pPr>
        <w:spacing w:line="276" w:lineRule="auto"/>
        <w:jc w:val="center"/>
        <w:rPr>
          <w:rFonts w:ascii="Times New Roman" w:hAnsi="Times New Roman" w:cs="Times New Roman"/>
        </w:rPr>
      </w:pPr>
      <w:r w:rsidRPr="00B51B0B">
        <w:rPr>
          <w:rFonts w:ascii="Times New Roman" w:hAnsi="Times New Roman" w:cs="Times New Roman"/>
        </w:rPr>
        <w:t xml:space="preserve"> 20230237</w:t>
      </w:r>
    </w:p>
    <w:p w14:paraId="6C6A5412" w14:textId="77777777" w:rsidR="006155DF" w:rsidRPr="00B51B0B" w:rsidRDefault="006155DF" w:rsidP="006155DF">
      <w:pPr>
        <w:jc w:val="center"/>
        <w:rPr>
          <w:rFonts w:ascii="Times New Roman" w:hAnsi="Times New Roman" w:cs="Times New Roman"/>
          <w:b/>
          <w:sz w:val="32"/>
          <w:u w:val="single"/>
        </w:rPr>
      </w:pPr>
    </w:p>
    <w:p w14:paraId="5870F3C6" w14:textId="77777777" w:rsidR="008D50EB" w:rsidRPr="00B51B0B" w:rsidRDefault="008D50EB" w:rsidP="006155DF">
      <w:pPr>
        <w:jc w:val="center"/>
        <w:rPr>
          <w:rFonts w:ascii="Times New Roman" w:hAnsi="Times New Roman" w:cs="Times New Roman"/>
          <w:b/>
          <w:sz w:val="32"/>
          <w:u w:val="single"/>
        </w:rPr>
      </w:pPr>
    </w:p>
    <w:p w14:paraId="4628376A" w14:textId="77777777" w:rsidR="006155DF" w:rsidRPr="00B51B0B" w:rsidRDefault="006155DF" w:rsidP="006155DF">
      <w:pPr>
        <w:jc w:val="center"/>
        <w:rPr>
          <w:rFonts w:ascii="Times New Roman" w:hAnsi="Times New Roman" w:cs="Times New Roman"/>
          <w:b/>
          <w:sz w:val="32"/>
          <w:u w:val="single"/>
        </w:rPr>
      </w:pPr>
    </w:p>
    <w:p w14:paraId="0FE2C789" w14:textId="77777777" w:rsidR="006155DF" w:rsidRPr="00B51B0B" w:rsidRDefault="006155DF" w:rsidP="006155DF">
      <w:pPr>
        <w:jc w:val="center"/>
        <w:rPr>
          <w:rFonts w:ascii="Times New Roman" w:hAnsi="Times New Roman" w:cs="Times New Roman"/>
          <w:b/>
          <w:sz w:val="32"/>
        </w:rPr>
      </w:pPr>
      <w:r w:rsidRPr="00B51B0B">
        <w:rPr>
          <w:rFonts w:ascii="Times New Roman" w:hAnsi="Times New Roman" w:cs="Times New Roman"/>
          <w:b/>
          <w:sz w:val="32"/>
        </w:rPr>
        <w:t>RELATÓRIO DE TRABALHO PRÁTICO</w:t>
      </w:r>
    </w:p>
    <w:p w14:paraId="0A0D8713" w14:textId="77777777" w:rsidR="006155DF" w:rsidRPr="00B51B0B" w:rsidRDefault="006155DF" w:rsidP="006155DF">
      <w:pPr>
        <w:spacing w:line="276" w:lineRule="auto"/>
        <w:jc w:val="center"/>
        <w:rPr>
          <w:rFonts w:ascii="Times New Roman" w:hAnsi="Times New Roman" w:cs="Times New Roman"/>
        </w:rPr>
      </w:pPr>
    </w:p>
    <w:p w14:paraId="44038F23" w14:textId="77777777" w:rsidR="006155DF" w:rsidRPr="00B51B0B" w:rsidRDefault="006155DF" w:rsidP="006155DF">
      <w:pPr>
        <w:spacing w:line="276" w:lineRule="auto"/>
        <w:jc w:val="center"/>
        <w:rPr>
          <w:rFonts w:ascii="Times New Roman" w:hAnsi="Times New Roman" w:cs="Times New Roman"/>
        </w:rPr>
      </w:pPr>
    </w:p>
    <w:p w14:paraId="57970423" w14:textId="77777777" w:rsidR="006155DF" w:rsidRPr="00B51B0B" w:rsidRDefault="006155DF" w:rsidP="006155DF">
      <w:pPr>
        <w:spacing w:line="276" w:lineRule="auto"/>
        <w:jc w:val="center"/>
        <w:rPr>
          <w:rFonts w:ascii="Times New Roman" w:hAnsi="Times New Roman" w:cs="Times New Roman"/>
        </w:rPr>
      </w:pPr>
    </w:p>
    <w:p w14:paraId="5786850F" w14:textId="77777777" w:rsidR="006155DF" w:rsidRPr="00B51B0B" w:rsidRDefault="006155DF" w:rsidP="006155DF">
      <w:pPr>
        <w:spacing w:line="276" w:lineRule="auto"/>
        <w:rPr>
          <w:rFonts w:ascii="Times New Roman" w:hAnsi="Times New Roman" w:cs="Times New Roman"/>
        </w:rPr>
      </w:pPr>
    </w:p>
    <w:p w14:paraId="5EAB8230" w14:textId="77777777" w:rsidR="006155DF" w:rsidRPr="00B51B0B" w:rsidRDefault="006155DF" w:rsidP="006155DF">
      <w:pPr>
        <w:spacing w:line="276" w:lineRule="auto"/>
        <w:rPr>
          <w:rFonts w:ascii="Times New Roman" w:hAnsi="Times New Roman" w:cs="Times New Roman"/>
        </w:rPr>
      </w:pPr>
    </w:p>
    <w:p w14:paraId="74AE614C" w14:textId="77777777" w:rsidR="006155DF" w:rsidRPr="00B51B0B" w:rsidRDefault="006155DF" w:rsidP="006155DF">
      <w:pPr>
        <w:spacing w:line="276" w:lineRule="auto"/>
        <w:rPr>
          <w:rFonts w:ascii="Times New Roman" w:hAnsi="Times New Roman" w:cs="Times New Roman"/>
        </w:rPr>
      </w:pPr>
    </w:p>
    <w:p w14:paraId="60D79618" w14:textId="77777777" w:rsidR="006155DF" w:rsidRPr="00B51B0B" w:rsidRDefault="006155DF" w:rsidP="006155DF">
      <w:pPr>
        <w:spacing w:line="276" w:lineRule="auto"/>
        <w:jc w:val="center"/>
        <w:rPr>
          <w:rFonts w:ascii="Times New Roman" w:hAnsi="Times New Roman" w:cs="Times New Roman"/>
        </w:rPr>
      </w:pPr>
    </w:p>
    <w:p w14:paraId="692AE0EC" w14:textId="77777777" w:rsidR="006155DF" w:rsidRPr="00B51B0B" w:rsidRDefault="006155DF" w:rsidP="006155DF">
      <w:pPr>
        <w:jc w:val="center"/>
        <w:rPr>
          <w:rFonts w:ascii="Times New Roman" w:hAnsi="Times New Roman" w:cs="Times New Roman"/>
        </w:rPr>
      </w:pPr>
    </w:p>
    <w:p w14:paraId="40B5C5E1" w14:textId="77777777" w:rsidR="006155DF" w:rsidRPr="00B51B0B" w:rsidRDefault="006155DF" w:rsidP="006155DF">
      <w:pPr>
        <w:jc w:val="center"/>
        <w:rPr>
          <w:rFonts w:ascii="Times New Roman" w:hAnsi="Times New Roman" w:cs="Times New Roman"/>
        </w:rPr>
      </w:pPr>
    </w:p>
    <w:p w14:paraId="63B423C0" w14:textId="77777777" w:rsidR="006155DF" w:rsidRPr="00B51B0B" w:rsidRDefault="006155DF" w:rsidP="006155DF">
      <w:pPr>
        <w:jc w:val="center"/>
        <w:rPr>
          <w:rFonts w:ascii="Times New Roman" w:hAnsi="Times New Roman" w:cs="Times New Roman"/>
        </w:rPr>
      </w:pPr>
    </w:p>
    <w:p w14:paraId="6AA710C7" w14:textId="77777777" w:rsidR="008D50EB" w:rsidRPr="00B51B0B" w:rsidRDefault="008D50EB" w:rsidP="006155DF">
      <w:pPr>
        <w:jc w:val="center"/>
        <w:rPr>
          <w:rFonts w:ascii="Times New Roman" w:hAnsi="Times New Roman" w:cs="Times New Roman"/>
        </w:rPr>
      </w:pPr>
    </w:p>
    <w:p w14:paraId="2D03A36A" w14:textId="3616449F" w:rsidR="006155DF" w:rsidRPr="00B51B0B" w:rsidRDefault="006155DF" w:rsidP="006155DF">
      <w:pPr>
        <w:jc w:val="center"/>
        <w:rPr>
          <w:rFonts w:ascii="Times New Roman" w:hAnsi="Times New Roman" w:cs="Times New Roman"/>
        </w:rPr>
      </w:pPr>
      <w:r w:rsidRPr="00B51B0B">
        <w:rPr>
          <w:rFonts w:ascii="Times New Roman" w:hAnsi="Times New Roman" w:cs="Times New Roman"/>
        </w:rPr>
        <w:t>Luanda</w:t>
      </w:r>
    </w:p>
    <w:p w14:paraId="7FA0DFA3" w14:textId="77777777" w:rsidR="006155DF" w:rsidRPr="00B51B0B" w:rsidRDefault="006155DF" w:rsidP="006155DF">
      <w:pPr>
        <w:jc w:val="center"/>
        <w:rPr>
          <w:rFonts w:ascii="Times New Roman" w:hAnsi="Times New Roman" w:cs="Times New Roman"/>
        </w:rPr>
      </w:pPr>
      <w:r w:rsidRPr="00B51B0B">
        <w:rPr>
          <w:rFonts w:ascii="Times New Roman" w:hAnsi="Times New Roman" w:cs="Times New Roman"/>
        </w:rPr>
        <w:lastRenderedPageBreak/>
        <w:t>INSTITUTO SUPERIOR DE POLITÉCNICO TECNOLOGIAS E CIÊNCIAS DEPARTAMENTO DE ENGENHARIA E TECNOLOGIAS</w:t>
      </w:r>
    </w:p>
    <w:p w14:paraId="59B07104" w14:textId="77777777" w:rsidR="006155DF" w:rsidRPr="00B51B0B" w:rsidRDefault="006155DF" w:rsidP="006155DF">
      <w:pPr>
        <w:jc w:val="center"/>
        <w:rPr>
          <w:rFonts w:ascii="Times New Roman" w:hAnsi="Times New Roman" w:cs="Times New Roman"/>
        </w:rPr>
      </w:pPr>
      <w:r w:rsidRPr="00B51B0B">
        <w:rPr>
          <w:rFonts w:ascii="Times New Roman" w:hAnsi="Times New Roman" w:cs="Times New Roman"/>
        </w:rPr>
        <w:t>CURSO DE ENGENHARIA INFORMÁTICA</w:t>
      </w:r>
    </w:p>
    <w:p w14:paraId="60EC8995" w14:textId="77777777" w:rsidR="006155DF" w:rsidRPr="00B51B0B" w:rsidRDefault="006155DF" w:rsidP="006155DF">
      <w:pPr>
        <w:jc w:val="center"/>
        <w:rPr>
          <w:rFonts w:ascii="Times New Roman" w:hAnsi="Times New Roman" w:cs="Times New Roman"/>
        </w:rPr>
      </w:pPr>
    </w:p>
    <w:p w14:paraId="6D66FEE1" w14:textId="77777777" w:rsidR="006155DF" w:rsidRPr="00B51B0B" w:rsidRDefault="006155DF" w:rsidP="006155DF">
      <w:pPr>
        <w:rPr>
          <w:rFonts w:ascii="Times New Roman" w:hAnsi="Times New Roman" w:cs="Times New Roman"/>
        </w:rPr>
      </w:pPr>
    </w:p>
    <w:p w14:paraId="234CF134" w14:textId="77777777" w:rsidR="006155DF" w:rsidRPr="00B51B0B" w:rsidRDefault="006155DF" w:rsidP="006155DF">
      <w:pPr>
        <w:tabs>
          <w:tab w:val="left" w:pos="7303"/>
        </w:tabs>
        <w:rPr>
          <w:rFonts w:ascii="Times New Roman" w:hAnsi="Times New Roman" w:cs="Times New Roman"/>
          <w:b/>
          <w:sz w:val="32"/>
        </w:rPr>
      </w:pPr>
    </w:p>
    <w:p w14:paraId="59CE2E48" w14:textId="77777777" w:rsidR="006155DF" w:rsidRPr="00B51B0B" w:rsidRDefault="006155DF" w:rsidP="006155DF">
      <w:pPr>
        <w:jc w:val="center"/>
        <w:rPr>
          <w:rFonts w:ascii="Times New Roman" w:hAnsi="Times New Roman" w:cs="Times New Roman"/>
          <w:b/>
          <w:sz w:val="32"/>
        </w:rPr>
      </w:pPr>
    </w:p>
    <w:p w14:paraId="55D26A8E" w14:textId="77777777" w:rsidR="006155DF" w:rsidRPr="00B51B0B" w:rsidRDefault="006155DF" w:rsidP="006155DF">
      <w:pPr>
        <w:jc w:val="center"/>
        <w:rPr>
          <w:rFonts w:ascii="Times New Roman" w:hAnsi="Times New Roman" w:cs="Times New Roman"/>
          <w:b/>
          <w:sz w:val="32"/>
        </w:rPr>
      </w:pPr>
    </w:p>
    <w:p w14:paraId="044EA0BB" w14:textId="77777777" w:rsidR="006155DF" w:rsidRPr="00B51B0B" w:rsidRDefault="006155DF" w:rsidP="006155DF">
      <w:pPr>
        <w:jc w:val="center"/>
        <w:rPr>
          <w:rFonts w:ascii="Times New Roman" w:hAnsi="Times New Roman" w:cs="Times New Roman"/>
          <w:b/>
          <w:sz w:val="32"/>
        </w:rPr>
      </w:pPr>
      <w:r w:rsidRPr="00B51B0B">
        <w:rPr>
          <w:rFonts w:ascii="Times New Roman" w:hAnsi="Times New Roman" w:cs="Times New Roman"/>
          <w:b/>
          <w:sz w:val="32"/>
        </w:rPr>
        <w:t>RELATÓRIO DE TRABALHO PRÁTICO</w:t>
      </w:r>
    </w:p>
    <w:p w14:paraId="5778E2ED" w14:textId="77777777" w:rsidR="006155DF" w:rsidRPr="00B51B0B" w:rsidRDefault="006155DF" w:rsidP="006155DF">
      <w:pPr>
        <w:rPr>
          <w:rFonts w:ascii="Times New Roman" w:hAnsi="Times New Roman" w:cs="Times New Roman"/>
        </w:rPr>
      </w:pPr>
    </w:p>
    <w:p w14:paraId="53A67264" w14:textId="77777777" w:rsidR="006155DF" w:rsidRPr="00B51B0B" w:rsidRDefault="006155DF" w:rsidP="006155DF">
      <w:pPr>
        <w:rPr>
          <w:rFonts w:ascii="Times New Roman" w:hAnsi="Times New Roman" w:cs="Times New Roman"/>
        </w:rPr>
      </w:pPr>
    </w:p>
    <w:p w14:paraId="161DE71E" w14:textId="77777777" w:rsidR="006155DF" w:rsidRPr="00B51B0B" w:rsidRDefault="006155DF" w:rsidP="006155DF">
      <w:pPr>
        <w:spacing w:line="276" w:lineRule="auto"/>
        <w:rPr>
          <w:rFonts w:ascii="Times New Roman" w:hAnsi="Times New Roman" w:cs="Times New Roman"/>
        </w:rPr>
      </w:pPr>
    </w:p>
    <w:p w14:paraId="14383342" w14:textId="77777777" w:rsidR="006155DF" w:rsidRPr="00B51B0B" w:rsidRDefault="006155DF" w:rsidP="006155DF">
      <w:pPr>
        <w:spacing w:line="276" w:lineRule="auto"/>
        <w:rPr>
          <w:rFonts w:ascii="Times New Roman" w:hAnsi="Times New Roman" w:cs="Times New Roman"/>
        </w:rPr>
      </w:pPr>
    </w:p>
    <w:p w14:paraId="4B1317C9" w14:textId="77777777" w:rsidR="006155DF" w:rsidRPr="00B51B0B" w:rsidRDefault="006155DF" w:rsidP="006155DF">
      <w:pPr>
        <w:spacing w:line="276" w:lineRule="auto"/>
        <w:rPr>
          <w:rFonts w:ascii="Times New Roman" w:hAnsi="Times New Roman" w:cs="Times New Roman"/>
        </w:rPr>
      </w:pPr>
      <w:r w:rsidRPr="00B51B0B">
        <w:rPr>
          <w:rFonts w:ascii="Times New Roman" w:hAnsi="Times New Roman" w:cs="Times New Roman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61274E" wp14:editId="552DACA2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3181985" cy="1524000"/>
                <wp:effectExtent l="0" t="0" r="0" b="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985" cy="152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B7619" w14:textId="77777777" w:rsidR="006155DF" w:rsidRPr="00BF2A90" w:rsidRDefault="006155DF" w:rsidP="006155DF">
                            <w:pPr>
                              <w:spacing w:after="240"/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 w:rsidRPr="00BF2A90">
                              <w:rPr>
                                <w:rFonts w:ascii="Arial" w:hAnsi="Arial" w:cs="Arial"/>
                                <w:sz w:val="22"/>
                              </w:rPr>
                              <w:t xml:space="preserve">Relatório técnico apresentado ao professor Daniel Sofrimento do Instituto Superior Politécnico De Tecnologia E Ciências, como requisito para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avaliação</w:t>
                            </w:r>
                            <w:r w:rsidRPr="00BF2A90">
                              <w:rPr>
                                <w:rFonts w:ascii="Arial" w:hAnsi="Arial" w:cs="Arial"/>
                                <w:sz w:val="22"/>
                              </w:rPr>
                              <w:t>.</w:t>
                            </w:r>
                          </w:p>
                          <w:p w14:paraId="54AE470A" w14:textId="77777777" w:rsidR="006155DF" w:rsidRPr="00BF2A90" w:rsidRDefault="006155DF" w:rsidP="006155DF">
                            <w:pPr>
                              <w:spacing w:after="240"/>
                              <w:jc w:val="right"/>
                              <w:rPr>
                                <w:rFonts w:ascii="Arial" w:hAnsi="Arial" w:cs="Arial"/>
                                <w:bCs/>
                                <w:sz w:val="22"/>
                              </w:rPr>
                            </w:pPr>
                            <w:r w:rsidRPr="00BF2A90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 xml:space="preserve">Orientador: </w:t>
                            </w:r>
                            <w:r w:rsidRPr="00BF2A90">
                              <w:rPr>
                                <w:rFonts w:ascii="Arial" w:hAnsi="Arial" w:cs="Arial"/>
                                <w:bCs/>
                                <w:sz w:val="22"/>
                              </w:rPr>
                              <w:t>Daniel Sofrimento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61274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99.35pt;margin-top:.4pt;width:250.55pt;height:120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" fillcolor="white [3201]" stroked="f" strokeweight=".5pt">
                <v:textbox>
                  <w:txbxContent>
                    <w:p w14:paraId="0ABB7619" w14:textId="77777777" w:rsidR="006155DF" w:rsidRPr="00BF2A90" w:rsidRDefault="006155DF" w:rsidP="006155DF">
                      <w:pPr>
                        <w:spacing w:after="240"/>
                        <w:rPr>
                          <w:rFonts w:ascii="Arial" w:hAnsi="Arial" w:cs="Arial"/>
                          <w:sz w:val="22"/>
                        </w:rPr>
                      </w:pPr>
                      <w:r w:rsidRPr="00BF2A90">
                        <w:rPr>
                          <w:rFonts w:ascii="Arial" w:hAnsi="Arial" w:cs="Arial"/>
                          <w:sz w:val="22"/>
                        </w:rPr>
                        <w:t xml:space="preserve">Relatório técnico apresentado ao professor Daniel Sofrimento do Instituto Superior Politécnico De Tecnologia E Ciências, como requisito para </w:t>
                      </w:r>
                      <w:r>
                        <w:rPr>
                          <w:rFonts w:ascii="Arial" w:hAnsi="Arial" w:cs="Arial"/>
                          <w:sz w:val="22"/>
                        </w:rPr>
                        <w:t>avaliação</w:t>
                      </w:r>
                      <w:r w:rsidRPr="00BF2A90">
                        <w:rPr>
                          <w:rFonts w:ascii="Arial" w:hAnsi="Arial" w:cs="Arial"/>
                          <w:sz w:val="22"/>
                        </w:rPr>
                        <w:t>.</w:t>
                      </w:r>
                    </w:p>
                    <w:p w14:paraId="54AE470A" w14:textId="77777777" w:rsidR="006155DF" w:rsidRPr="00BF2A90" w:rsidRDefault="006155DF" w:rsidP="006155DF">
                      <w:pPr>
                        <w:spacing w:after="240"/>
                        <w:jc w:val="right"/>
                        <w:rPr>
                          <w:rFonts w:ascii="Arial" w:hAnsi="Arial" w:cs="Arial"/>
                          <w:bCs/>
                          <w:sz w:val="22"/>
                        </w:rPr>
                      </w:pPr>
                      <w:r w:rsidRPr="00BF2A90">
                        <w:rPr>
                          <w:rFonts w:ascii="Arial" w:hAnsi="Arial" w:cs="Arial"/>
                          <w:b/>
                          <w:sz w:val="22"/>
                        </w:rPr>
                        <w:t xml:space="preserve">Orientador: </w:t>
                      </w:r>
                      <w:r w:rsidRPr="00BF2A90">
                        <w:rPr>
                          <w:rFonts w:ascii="Arial" w:hAnsi="Arial" w:cs="Arial"/>
                          <w:bCs/>
                          <w:sz w:val="22"/>
                        </w:rPr>
                        <w:t>Daniel Sofrimento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844553" w14:textId="77777777" w:rsidR="006155DF" w:rsidRPr="00B51B0B" w:rsidRDefault="006155DF" w:rsidP="006155DF">
      <w:pPr>
        <w:spacing w:line="276" w:lineRule="auto"/>
        <w:rPr>
          <w:rFonts w:ascii="Times New Roman" w:hAnsi="Times New Roman" w:cs="Times New Roman"/>
        </w:rPr>
      </w:pPr>
    </w:p>
    <w:p w14:paraId="0B6449B0" w14:textId="77777777" w:rsidR="006155DF" w:rsidRPr="00B51B0B" w:rsidRDefault="006155DF" w:rsidP="006155DF">
      <w:pPr>
        <w:rPr>
          <w:rFonts w:ascii="Times New Roman" w:hAnsi="Times New Roman" w:cs="Times New Roman"/>
        </w:rPr>
      </w:pPr>
    </w:p>
    <w:p w14:paraId="216B91D2" w14:textId="77777777" w:rsidR="006155DF" w:rsidRPr="00B51B0B" w:rsidRDefault="006155DF" w:rsidP="006155DF">
      <w:pPr>
        <w:spacing w:line="276" w:lineRule="auto"/>
        <w:rPr>
          <w:rFonts w:ascii="Times New Roman" w:hAnsi="Times New Roman" w:cs="Times New Roman"/>
        </w:rPr>
      </w:pPr>
    </w:p>
    <w:p w14:paraId="36C5F790" w14:textId="77777777" w:rsidR="006155DF" w:rsidRPr="00B51B0B" w:rsidRDefault="006155DF" w:rsidP="006155DF">
      <w:pPr>
        <w:spacing w:line="276" w:lineRule="auto"/>
        <w:rPr>
          <w:rFonts w:ascii="Times New Roman" w:hAnsi="Times New Roman" w:cs="Times New Roman"/>
        </w:rPr>
      </w:pPr>
    </w:p>
    <w:p w14:paraId="63B713B8" w14:textId="77777777" w:rsidR="006155DF" w:rsidRPr="00B51B0B" w:rsidRDefault="006155DF" w:rsidP="006155DF">
      <w:pPr>
        <w:spacing w:line="276" w:lineRule="auto"/>
        <w:rPr>
          <w:rFonts w:ascii="Times New Roman" w:hAnsi="Times New Roman" w:cs="Times New Roman"/>
        </w:rPr>
      </w:pPr>
    </w:p>
    <w:p w14:paraId="331B0882" w14:textId="77777777" w:rsidR="006155DF" w:rsidRPr="00B51B0B" w:rsidRDefault="006155DF" w:rsidP="006155DF">
      <w:pPr>
        <w:spacing w:line="276" w:lineRule="auto"/>
        <w:rPr>
          <w:rFonts w:ascii="Times New Roman" w:hAnsi="Times New Roman" w:cs="Times New Roman"/>
        </w:rPr>
      </w:pPr>
    </w:p>
    <w:p w14:paraId="64521C8E" w14:textId="77777777" w:rsidR="006155DF" w:rsidRPr="00B51B0B" w:rsidRDefault="006155DF" w:rsidP="006155DF">
      <w:pPr>
        <w:spacing w:line="276" w:lineRule="auto"/>
        <w:jc w:val="center"/>
        <w:rPr>
          <w:rFonts w:ascii="Times New Roman" w:hAnsi="Times New Roman" w:cs="Times New Roman"/>
        </w:rPr>
      </w:pPr>
    </w:p>
    <w:tbl>
      <w:tblPr>
        <w:tblStyle w:val="PlainTable2"/>
        <w:tblpPr w:leftFromText="141" w:rightFromText="141" w:vertAnchor="text" w:horzAnchor="margin" w:tblpY="-61"/>
        <w:tblW w:w="8316" w:type="dxa"/>
        <w:tblLook w:val="04A0" w:firstRow="1" w:lastRow="0" w:firstColumn="1" w:lastColumn="0" w:noHBand="0" w:noVBand="1"/>
      </w:tblPr>
      <w:tblGrid>
        <w:gridCol w:w="2188"/>
        <w:gridCol w:w="2973"/>
        <w:gridCol w:w="1320"/>
        <w:gridCol w:w="1835"/>
      </w:tblGrid>
      <w:tr w:rsidR="006155DF" w:rsidRPr="00B51B0B" w14:paraId="5D285D25" w14:textId="77777777" w:rsidTr="00ED4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1E6F38" w14:textId="77777777" w:rsidR="006155DF" w:rsidRPr="00B51B0B" w:rsidRDefault="006155DF" w:rsidP="00ED4127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B51B0B">
              <w:rPr>
                <w:rFonts w:ascii="Times New Roman" w:hAnsi="Times New Roman" w:cs="Times New Roman"/>
              </w:rPr>
              <w:t>Disciplina</w:t>
            </w:r>
          </w:p>
        </w:tc>
        <w:tc>
          <w:tcPr>
            <w:tcW w:w="0" w:type="auto"/>
            <w:gridSpan w:val="3"/>
          </w:tcPr>
          <w:p w14:paraId="539D85F1" w14:textId="77777777" w:rsidR="006155DF" w:rsidRPr="00B51B0B" w:rsidRDefault="006155DF" w:rsidP="00ED412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51B0B">
              <w:rPr>
                <w:rFonts w:ascii="Times New Roman" w:hAnsi="Times New Roman" w:cs="Times New Roman"/>
              </w:rPr>
              <w:t>Programação III</w:t>
            </w:r>
          </w:p>
        </w:tc>
      </w:tr>
      <w:tr w:rsidR="006155DF" w:rsidRPr="00B51B0B" w14:paraId="0C838DDF" w14:textId="77777777" w:rsidTr="00ED4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8A322D" w14:textId="77777777" w:rsidR="006155DF" w:rsidRPr="00B51B0B" w:rsidRDefault="006155DF" w:rsidP="00ED4127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B51B0B">
              <w:rPr>
                <w:rFonts w:ascii="Times New Roman" w:hAnsi="Times New Roman" w:cs="Times New Roman"/>
              </w:rPr>
              <w:t>Curso</w:t>
            </w:r>
          </w:p>
        </w:tc>
        <w:tc>
          <w:tcPr>
            <w:tcW w:w="0" w:type="auto"/>
            <w:gridSpan w:val="3"/>
          </w:tcPr>
          <w:p w14:paraId="00B3CB1B" w14:textId="77777777" w:rsidR="006155DF" w:rsidRPr="00B51B0B" w:rsidRDefault="006155DF" w:rsidP="00ED412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51B0B">
              <w:rPr>
                <w:rFonts w:ascii="Times New Roman" w:hAnsi="Times New Roman" w:cs="Times New Roman"/>
              </w:rPr>
              <w:t>Engenharia Informática</w:t>
            </w:r>
          </w:p>
        </w:tc>
      </w:tr>
      <w:tr w:rsidR="006155DF" w:rsidRPr="00B51B0B" w14:paraId="6FCD5E2F" w14:textId="77777777" w:rsidTr="00ED4127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7" w:type="dxa"/>
          </w:tcPr>
          <w:p w14:paraId="2DE66D4B" w14:textId="77777777" w:rsidR="006155DF" w:rsidRPr="00B51B0B" w:rsidRDefault="006155DF" w:rsidP="00ED4127">
            <w:pPr>
              <w:spacing w:line="276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B51B0B">
              <w:rPr>
                <w:rFonts w:ascii="Times New Roman" w:hAnsi="Times New Roman" w:cs="Times New Roman"/>
              </w:rPr>
              <w:t>Turma</w:t>
            </w:r>
          </w:p>
        </w:tc>
        <w:tc>
          <w:tcPr>
            <w:tcW w:w="2973" w:type="dxa"/>
          </w:tcPr>
          <w:p w14:paraId="7BFBADF2" w14:textId="77777777" w:rsidR="006155DF" w:rsidRPr="00B51B0B" w:rsidRDefault="006155DF" w:rsidP="00ED412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B51B0B">
              <w:rPr>
                <w:rFonts w:ascii="Times New Roman" w:hAnsi="Times New Roman" w:cs="Times New Roman"/>
              </w:rPr>
              <w:t>EINF5_M3</w:t>
            </w:r>
          </w:p>
        </w:tc>
        <w:tc>
          <w:tcPr>
            <w:tcW w:w="1320" w:type="dxa"/>
          </w:tcPr>
          <w:p w14:paraId="014D215B" w14:textId="77777777" w:rsidR="006155DF" w:rsidRPr="00B51B0B" w:rsidRDefault="006155DF" w:rsidP="00ED412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35" w:type="dxa"/>
          </w:tcPr>
          <w:p w14:paraId="0705424E" w14:textId="77777777" w:rsidR="006155DF" w:rsidRPr="00B51B0B" w:rsidRDefault="006155DF" w:rsidP="00ED412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34A33117" w14:textId="77777777" w:rsidR="006155DF" w:rsidRPr="00B51B0B" w:rsidRDefault="006155DF" w:rsidP="006155DF">
      <w:pPr>
        <w:spacing w:line="276" w:lineRule="auto"/>
        <w:jc w:val="center"/>
        <w:rPr>
          <w:rFonts w:ascii="Times New Roman" w:hAnsi="Times New Roman" w:cs="Times New Roman"/>
        </w:rPr>
      </w:pPr>
    </w:p>
    <w:p w14:paraId="588825AF" w14:textId="77777777" w:rsidR="008D50EB" w:rsidRPr="00B51B0B" w:rsidRDefault="008D50EB" w:rsidP="006155DF">
      <w:pPr>
        <w:jc w:val="center"/>
        <w:rPr>
          <w:rFonts w:ascii="Times New Roman" w:hAnsi="Times New Roman" w:cs="Times New Roman"/>
        </w:rPr>
      </w:pPr>
    </w:p>
    <w:p w14:paraId="5925E0FA" w14:textId="130A816D" w:rsidR="002B0842" w:rsidRPr="00B51B0B" w:rsidRDefault="006155DF" w:rsidP="008D50EB">
      <w:pPr>
        <w:jc w:val="center"/>
        <w:rPr>
          <w:rFonts w:ascii="Times New Roman" w:hAnsi="Times New Roman" w:cs="Times New Roman"/>
        </w:rPr>
      </w:pPr>
      <w:r w:rsidRPr="00B51B0B">
        <w:rPr>
          <w:rFonts w:ascii="Times New Roman" w:hAnsi="Times New Roman" w:cs="Times New Roman"/>
        </w:rPr>
        <w:t>Luand</w:t>
      </w:r>
      <w:r w:rsidR="008D50EB" w:rsidRPr="00B51B0B">
        <w:rPr>
          <w:rFonts w:ascii="Times New Roman" w:hAnsi="Times New Roman" w:cs="Times New Roman"/>
        </w:rPr>
        <w:t>a</w:t>
      </w:r>
    </w:p>
    <w:p w14:paraId="1D34C8A4" w14:textId="77777777" w:rsidR="002B0842" w:rsidRPr="00B51B0B" w:rsidRDefault="002B0842" w:rsidP="009A5B62">
      <w:pPr>
        <w:spacing w:line="240" w:lineRule="auto"/>
        <w:jc w:val="center"/>
        <w:rPr>
          <w:rFonts w:ascii="Times New Roman" w:hAnsi="Times New Roman" w:cs="Times New Roman"/>
        </w:rPr>
        <w:sectPr w:rsidR="002B0842" w:rsidRPr="00B51B0B" w:rsidSect="00BC1DF4">
          <w:headerReference w:type="default" r:id="rId10"/>
          <w:footerReference w:type="default" r:id="rId11"/>
          <w:pgSz w:w="11906" w:h="16838"/>
          <w:pgMar w:top="1417" w:right="1701" w:bottom="1417" w:left="1701" w:header="709" w:footer="709" w:gutter="0"/>
          <w:cols w:space="708"/>
          <w:docGrid w:linePitch="360"/>
        </w:sectPr>
      </w:pPr>
    </w:p>
    <w:sdt>
      <w:sdtPr>
        <w:rPr>
          <w:rFonts w:ascii="Times New Roman" w:eastAsiaTheme="minorHAnsi" w:hAnsi="Times New Roman" w:cs="Times New Roman"/>
          <w:b/>
          <w:bCs/>
          <w:color w:val="auto"/>
          <w:sz w:val="24"/>
          <w:szCs w:val="22"/>
          <w:lang w:val="pt-BR" w:eastAsia="en-US"/>
          <w14:ligatures w14:val="standardContextual"/>
        </w:rPr>
        <w:id w:val="1989585385"/>
        <w:docPartObj>
          <w:docPartGallery w:val="Table of Contents"/>
          <w:docPartUnique/>
        </w:docPartObj>
      </w:sdtPr>
      <w:sdtContent>
        <w:p w14:paraId="0D01EBAF" w14:textId="77777777" w:rsidR="000757F3" w:rsidRPr="00B51B0B" w:rsidRDefault="009E4F7C" w:rsidP="009E4F7C">
          <w:pPr>
            <w:pStyle w:val="TOCHeading"/>
            <w:pBdr>
              <w:between w:val="single" w:sz="4" w:space="1" w:color="FFC000"/>
            </w:pBdr>
            <w:tabs>
              <w:tab w:val="left" w:pos="7448"/>
            </w:tabs>
            <w:spacing w:line="360" w:lineRule="auto"/>
            <w:jc w:val="both"/>
            <w:rPr>
              <w:rFonts w:ascii="Times New Roman" w:hAnsi="Times New Roman" w:cs="Times New Roman"/>
              <w:b/>
              <w:bCs/>
              <w:color w:val="FFC000"/>
              <w:sz w:val="36"/>
              <w:szCs w:val="36"/>
            </w:rPr>
          </w:pPr>
          <w:r w:rsidRPr="00B51B0B">
            <w:rPr>
              <w:rFonts w:ascii="Times New Roman" w:hAnsi="Times New Roman" w:cs="Times New Roman"/>
              <w:b/>
              <w:bCs/>
              <w:color w:val="FFC000"/>
            </w:rPr>
            <w:t>Sumário</w:t>
          </w:r>
        </w:p>
        <w:p w14:paraId="4097051C" w14:textId="386E94A2" w:rsidR="00B51B0B" w:rsidRPr="00B51B0B" w:rsidRDefault="003E3CCE">
          <w:pPr>
            <w:pStyle w:val="TOC1"/>
            <w:tabs>
              <w:tab w:val="left" w:pos="480"/>
              <w:tab w:val="right" w:leader="dot" w:pos="906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pt-PT"/>
            </w:rPr>
          </w:pPr>
          <w:r w:rsidRPr="00B51B0B">
            <w:rPr>
              <w:rFonts w:ascii="Times New Roman" w:hAnsi="Times New Roman" w:cs="Times New Roman"/>
              <w:b w:val="0"/>
              <w:bCs w:val="0"/>
              <w:i/>
              <w:iCs/>
              <w:sz w:val="32"/>
              <w:szCs w:val="32"/>
            </w:rPr>
            <w:fldChar w:fldCharType="begin"/>
          </w:r>
          <w:r w:rsidRPr="00B51B0B">
            <w:rPr>
              <w:rFonts w:ascii="Times New Roman" w:hAnsi="Times New Roman" w:cs="Times New Roman"/>
              <w:b w:val="0"/>
              <w:bCs w:val="0"/>
              <w:i/>
              <w:iCs/>
              <w:sz w:val="32"/>
              <w:szCs w:val="32"/>
            </w:rPr>
            <w:instrText xml:space="preserve"> TOC \o "1-3" \h \z \u </w:instrText>
          </w:r>
          <w:r w:rsidRPr="00B51B0B">
            <w:rPr>
              <w:rFonts w:ascii="Times New Roman" w:hAnsi="Times New Roman" w:cs="Times New Roman"/>
              <w:b w:val="0"/>
              <w:bCs w:val="0"/>
              <w:i/>
              <w:iCs/>
              <w:sz w:val="32"/>
              <w:szCs w:val="32"/>
            </w:rPr>
            <w:fldChar w:fldCharType="separate"/>
          </w:r>
          <w:hyperlink w:anchor="_Toc215001892" w:history="1">
            <w:r w:rsidR="00B51B0B" w:rsidRPr="00B51B0B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B51B0B" w:rsidRPr="00B51B0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pt-PT"/>
              </w:rPr>
              <w:tab/>
            </w:r>
            <w:r w:rsidR="00B51B0B" w:rsidRPr="00B51B0B">
              <w:rPr>
                <w:rStyle w:val="Hyperlink"/>
                <w:rFonts w:ascii="Times New Roman" w:hAnsi="Times New Roman" w:cs="Times New Roman"/>
                <w:noProof/>
              </w:rPr>
              <w:t>Introdução</w:t>
            </w:r>
            <w:r w:rsidR="00B51B0B" w:rsidRPr="00B51B0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B51B0B" w:rsidRPr="00B51B0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B51B0B" w:rsidRPr="00B51B0B">
              <w:rPr>
                <w:rFonts w:ascii="Times New Roman" w:hAnsi="Times New Roman" w:cs="Times New Roman"/>
                <w:noProof/>
                <w:webHidden/>
              </w:rPr>
              <w:instrText xml:space="preserve"> PAGEREF _Toc215001892 \h </w:instrText>
            </w:r>
            <w:r w:rsidR="00B51B0B" w:rsidRPr="00B51B0B">
              <w:rPr>
                <w:rFonts w:ascii="Times New Roman" w:hAnsi="Times New Roman" w:cs="Times New Roman"/>
                <w:noProof/>
                <w:webHidden/>
              </w:rPr>
            </w:r>
            <w:r w:rsidR="00B51B0B" w:rsidRPr="00B51B0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51B0B" w:rsidRPr="00B51B0B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B51B0B" w:rsidRPr="00B51B0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ABC9C0" w14:textId="6BF4B197" w:rsidR="00B51B0B" w:rsidRPr="00B51B0B" w:rsidRDefault="00B51B0B">
          <w:pPr>
            <w:pStyle w:val="TOC1"/>
            <w:tabs>
              <w:tab w:val="left" w:pos="480"/>
              <w:tab w:val="right" w:leader="dot" w:pos="906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pt-PT"/>
            </w:rPr>
          </w:pPr>
          <w:hyperlink w:anchor="_Toc215001893" w:history="1">
            <w:r w:rsidRPr="00B51B0B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Pr="00B51B0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pt-PT"/>
              </w:rPr>
              <w:tab/>
            </w:r>
            <w:r w:rsidRPr="00B51B0B">
              <w:rPr>
                <w:rStyle w:val="Hyperlink"/>
                <w:rFonts w:ascii="Times New Roman" w:hAnsi="Times New Roman" w:cs="Times New Roman"/>
                <w:noProof/>
              </w:rPr>
              <w:t>Justificação das Classes e Conceitos de POO</w:t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instrText xml:space="preserve"> PAGEREF _Toc215001893 \h </w:instrText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67CEFF" w14:textId="0B22C05B" w:rsidR="00B51B0B" w:rsidRPr="00B51B0B" w:rsidRDefault="00B51B0B">
          <w:pPr>
            <w:pStyle w:val="TOC1"/>
            <w:tabs>
              <w:tab w:val="left" w:pos="480"/>
              <w:tab w:val="right" w:leader="dot" w:pos="906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pt-PT"/>
            </w:rPr>
          </w:pPr>
          <w:hyperlink w:anchor="_Toc215001894" w:history="1">
            <w:r w:rsidRPr="00B51B0B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 w:rsidRPr="00B51B0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pt-PT"/>
              </w:rPr>
              <w:tab/>
            </w:r>
            <w:r w:rsidRPr="00B51B0B">
              <w:rPr>
                <w:rStyle w:val="Hyperlink"/>
                <w:rFonts w:ascii="Times New Roman" w:hAnsi="Times New Roman" w:cs="Times New Roman"/>
                <w:noProof/>
              </w:rPr>
              <w:t>Descrição dos Algoritmos Complexos</w:t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instrText xml:space="preserve"> PAGEREF _Toc215001894 \h </w:instrText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7CFD67" w14:textId="15591FEB" w:rsidR="00B51B0B" w:rsidRPr="00B51B0B" w:rsidRDefault="00B51B0B">
          <w:pPr>
            <w:pStyle w:val="TOC1"/>
            <w:tabs>
              <w:tab w:val="left" w:pos="480"/>
              <w:tab w:val="right" w:leader="dot" w:pos="906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pt-PT"/>
            </w:rPr>
          </w:pPr>
          <w:hyperlink w:anchor="_Toc215001895" w:history="1">
            <w:r w:rsidRPr="00B51B0B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 w:rsidRPr="00B51B0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pt-PT"/>
              </w:rPr>
              <w:tab/>
            </w:r>
            <w:r w:rsidRPr="00B51B0B">
              <w:rPr>
                <w:rStyle w:val="Hyperlink"/>
                <w:rFonts w:ascii="Times New Roman" w:hAnsi="Times New Roman" w:cs="Times New Roman"/>
                <w:noProof/>
              </w:rPr>
              <w:t>Organização do Código</w:t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instrText xml:space="preserve"> PAGEREF _Toc215001895 \h </w:instrText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12406C" w14:textId="21868A8E" w:rsidR="00B51B0B" w:rsidRPr="00B51B0B" w:rsidRDefault="00B51B0B">
          <w:pPr>
            <w:pStyle w:val="TOC1"/>
            <w:tabs>
              <w:tab w:val="left" w:pos="480"/>
              <w:tab w:val="right" w:leader="dot" w:pos="906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pt-PT"/>
            </w:rPr>
          </w:pPr>
          <w:hyperlink w:anchor="_Toc215001896" w:history="1">
            <w:r w:rsidRPr="00B51B0B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 w:rsidRPr="00B51B0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pt-PT"/>
              </w:rPr>
              <w:tab/>
            </w:r>
            <w:r w:rsidRPr="00B51B0B">
              <w:rPr>
                <w:rStyle w:val="Hyperlink"/>
                <w:rFonts w:ascii="Times New Roman" w:hAnsi="Times New Roman" w:cs="Times New Roman"/>
                <w:noProof/>
              </w:rPr>
              <w:t>Diagrama de Classes</w:t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instrText xml:space="preserve"> PAGEREF _Toc215001896 \h </w:instrText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3E2735" w14:textId="34BEFFE1" w:rsidR="00B51B0B" w:rsidRPr="00B51B0B" w:rsidRDefault="00B51B0B">
          <w:pPr>
            <w:pStyle w:val="TOC1"/>
            <w:tabs>
              <w:tab w:val="left" w:pos="480"/>
              <w:tab w:val="right" w:leader="dot" w:pos="906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pt-PT"/>
            </w:rPr>
          </w:pPr>
          <w:hyperlink w:anchor="_Toc215001897" w:history="1">
            <w:r w:rsidRPr="00B51B0B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 w:rsidRPr="00B51B0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pt-PT"/>
              </w:rPr>
              <w:tab/>
            </w:r>
            <w:r w:rsidRPr="00B51B0B">
              <w:rPr>
                <w:rStyle w:val="Hyperlink"/>
                <w:rFonts w:ascii="Times New Roman" w:hAnsi="Times New Roman" w:cs="Times New Roman"/>
                <w:noProof/>
              </w:rPr>
              <w:t>Conclusão</w:t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instrText xml:space="preserve"> PAGEREF _Toc215001897 \h </w:instrText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51B0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19BDC0" w14:textId="4E72EA07" w:rsidR="002F4481" w:rsidRPr="00B51B0B" w:rsidRDefault="003E3CCE" w:rsidP="002F4481">
          <w:pPr>
            <w:pBdr>
              <w:between w:val="single" w:sz="4" w:space="1" w:color="FFC000"/>
            </w:pBdr>
            <w:rPr>
              <w:rFonts w:ascii="Times New Roman" w:hAnsi="Times New Roman" w:cs="Times New Roman"/>
              <w:b/>
              <w:bCs/>
              <w:sz w:val="32"/>
              <w:szCs w:val="32"/>
              <w:lang w:val="pt-BR"/>
            </w:rPr>
          </w:pPr>
          <w:r w:rsidRPr="00B51B0B">
            <w:rPr>
              <w:rFonts w:ascii="Times New Roman" w:hAnsi="Times New Roman" w:cs="Times New Roman"/>
              <w:b/>
              <w:bCs/>
              <w:i/>
              <w:iCs/>
              <w:sz w:val="32"/>
              <w:szCs w:val="32"/>
            </w:rPr>
            <w:fldChar w:fldCharType="end"/>
          </w:r>
        </w:p>
        <w:p w14:paraId="14913F87" w14:textId="77777777" w:rsidR="0089366A" w:rsidRPr="00B51B0B" w:rsidRDefault="00000000" w:rsidP="002F4481">
          <w:pPr>
            <w:pBdr>
              <w:between w:val="single" w:sz="4" w:space="1" w:color="FFC000"/>
            </w:pBdr>
            <w:rPr>
              <w:rFonts w:ascii="Times New Roman" w:hAnsi="Times New Roman" w:cs="Times New Roman"/>
            </w:rPr>
            <w:sectPr w:rsidR="0089366A" w:rsidRPr="00B51B0B" w:rsidSect="008B173A">
              <w:headerReference w:type="default" r:id="rId12"/>
              <w:footerReference w:type="default" r:id="rId13"/>
              <w:pgSz w:w="11906" w:h="16838"/>
              <w:pgMar w:top="1418" w:right="1418" w:bottom="1418" w:left="1418" w:header="709" w:footer="709" w:gutter="0"/>
              <w:pgNumType w:start="1"/>
              <w:cols w:space="708"/>
              <w:docGrid w:linePitch="360"/>
            </w:sectPr>
          </w:pPr>
        </w:p>
      </w:sdtContent>
    </w:sdt>
    <w:p w14:paraId="0452B922" w14:textId="0BDDB1D4" w:rsidR="006240B5" w:rsidRPr="00B51B0B" w:rsidRDefault="006240B5" w:rsidP="008B6FAF">
      <w:pPr>
        <w:pStyle w:val="Heading1"/>
        <w:rPr>
          <w:rFonts w:cs="Times New Roman"/>
        </w:rPr>
      </w:pPr>
      <w:bookmarkStart w:id="0" w:name="_Toc215001892"/>
      <w:r w:rsidRPr="00B51B0B">
        <w:rPr>
          <w:rFonts w:cs="Times New Roman"/>
        </w:rPr>
        <w:lastRenderedPageBreak/>
        <w:t>Introdução</w:t>
      </w:r>
      <w:bookmarkEnd w:id="0"/>
    </w:p>
    <w:p w14:paraId="2C4CDFCD" w14:textId="77777777" w:rsidR="008D50EB" w:rsidRPr="008D50EB" w:rsidRDefault="008D50EB" w:rsidP="008D50EB">
      <w:pPr>
        <w:rPr>
          <w:rFonts w:ascii="Times New Roman" w:hAnsi="Times New Roman" w:cs="Times New Roman"/>
        </w:rPr>
      </w:pPr>
      <w:r w:rsidRPr="008D50EB">
        <w:rPr>
          <w:rFonts w:ascii="Times New Roman" w:hAnsi="Times New Roman" w:cs="Times New Roman"/>
        </w:rPr>
        <w:t>Este trabalho prático teve como objetivo desenvolver uma aplicação em Java capaz de simular o processo de atendimento de clientes em um supermercado utilizando caixas de pagamento.</w:t>
      </w:r>
    </w:p>
    <w:p w14:paraId="1C3294B7" w14:textId="77777777" w:rsidR="008D50EB" w:rsidRPr="008D50EB" w:rsidRDefault="008D50EB" w:rsidP="008D50EB">
      <w:pPr>
        <w:rPr>
          <w:rFonts w:ascii="Times New Roman" w:hAnsi="Times New Roman" w:cs="Times New Roman"/>
        </w:rPr>
      </w:pPr>
      <w:r w:rsidRPr="008D50EB">
        <w:rPr>
          <w:rFonts w:ascii="Times New Roman" w:hAnsi="Times New Roman" w:cs="Times New Roman"/>
        </w:rPr>
        <w:t>O sistema apresenta dois modos de funcionamento:</w:t>
      </w:r>
    </w:p>
    <w:p w14:paraId="5B7FF0C5" w14:textId="77777777" w:rsidR="008D50EB" w:rsidRPr="008D50EB" w:rsidRDefault="008D50EB" w:rsidP="008D50E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D50EB">
        <w:rPr>
          <w:rFonts w:ascii="Times New Roman" w:hAnsi="Times New Roman" w:cs="Times New Roman"/>
          <w:b/>
          <w:bCs/>
        </w:rPr>
        <w:t>Modo Manual</w:t>
      </w:r>
      <w:r w:rsidRPr="008D50EB">
        <w:rPr>
          <w:rFonts w:ascii="Times New Roman" w:hAnsi="Times New Roman" w:cs="Times New Roman"/>
        </w:rPr>
        <w:t>, onde o utilizador controla diretamente as ações do sistema.</w:t>
      </w:r>
    </w:p>
    <w:p w14:paraId="5644898F" w14:textId="77777777" w:rsidR="008D50EB" w:rsidRPr="008D50EB" w:rsidRDefault="008D50EB" w:rsidP="008D50E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D50EB">
        <w:rPr>
          <w:rFonts w:ascii="Times New Roman" w:hAnsi="Times New Roman" w:cs="Times New Roman"/>
          <w:b/>
          <w:bCs/>
        </w:rPr>
        <w:t xml:space="preserve">Modo </w:t>
      </w:r>
      <w:proofErr w:type="gramStart"/>
      <w:r w:rsidRPr="008D50EB">
        <w:rPr>
          <w:rFonts w:ascii="Times New Roman" w:hAnsi="Times New Roman" w:cs="Times New Roman"/>
          <w:b/>
          <w:bCs/>
        </w:rPr>
        <w:t>Automático</w:t>
      </w:r>
      <w:proofErr w:type="gramEnd"/>
      <w:r w:rsidRPr="008D50EB">
        <w:rPr>
          <w:rFonts w:ascii="Times New Roman" w:hAnsi="Times New Roman" w:cs="Times New Roman"/>
        </w:rPr>
        <w:t>, onde o sistema simula o processo continuamente, gerando chegadas de clientes, atendimentos e processamento temporizado.</w:t>
      </w:r>
    </w:p>
    <w:p w14:paraId="1E5E248B" w14:textId="77777777" w:rsidR="008D50EB" w:rsidRPr="008D50EB" w:rsidRDefault="008D50EB" w:rsidP="008D50EB">
      <w:pPr>
        <w:rPr>
          <w:rFonts w:ascii="Times New Roman" w:hAnsi="Times New Roman" w:cs="Times New Roman"/>
        </w:rPr>
      </w:pPr>
      <w:r w:rsidRPr="008D50EB">
        <w:rPr>
          <w:rFonts w:ascii="Times New Roman" w:hAnsi="Times New Roman" w:cs="Times New Roman"/>
        </w:rPr>
        <w:t>O projeto reforça conceitos fundamentais de programação orientada a objetos, incluindo encapsulamento, abstração, modularização, manipulação de coleções e persistência em ficheiros.</w:t>
      </w:r>
    </w:p>
    <w:p w14:paraId="74950685" w14:textId="262D20B7" w:rsidR="006240B5" w:rsidRPr="006240B5" w:rsidRDefault="006240B5" w:rsidP="006240B5">
      <w:pPr>
        <w:rPr>
          <w:rFonts w:ascii="Times New Roman" w:hAnsi="Times New Roman" w:cs="Times New Roman"/>
        </w:rPr>
      </w:pPr>
    </w:p>
    <w:p w14:paraId="0F94ED32" w14:textId="64B46E34" w:rsidR="008D50EB" w:rsidRPr="00B51B0B" w:rsidRDefault="008D50EB" w:rsidP="00B51B0B">
      <w:pPr>
        <w:pStyle w:val="Heading1"/>
        <w:rPr>
          <w:rFonts w:cs="Times New Roman"/>
        </w:rPr>
      </w:pPr>
      <w:bookmarkStart w:id="1" w:name="_Toc215001893"/>
      <w:r w:rsidRPr="00B51B0B">
        <w:rPr>
          <w:rFonts w:cs="Times New Roman"/>
        </w:rPr>
        <w:t>Justificação das Classes e Conceitos de POO</w:t>
      </w:r>
      <w:bookmarkEnd w:id="1"/>
    </w:p>
    <w:p w14:paraId="5F5C6131" w14:textId="77777777" w:rsidR="008D50EB" w:rsidRPr="00703FA0" w:rsidRDefault="008D50EB" w:rsidP="008D50EB">
      <w:pPr>
        <w:spacing w:line="259" w:lineRule="auto"/>
        <w:rPr>
          <w:rFonts w:ascii="Times New Roman" w:hAnsi="Times New Roman" w:cs="Times New Roman"/>
          <w:b/>
          <w:bCs/>
        </w:rPr>
      </w:pPr>
      <w:r w:rsidRPr="00703FA0">
        <w:rPr>
          <w:rFonts w:ascii="Times New Roman" w:hAnsi="Times New Roman" w:cs="Times New Roman"/>
          <w:b/>
          <w:bCs/>
        </w:rPr>
        <w:t>Classes Implementadas</w:t>
      </w:r>
    </w:p>
    <w:p w14:paraId="76098EB0" w14:textId="77777777" w:rsidR="008D50EB" w:rsidRPr="00703FA0" w:rsidRDefault="008D50EB" w:rsidP="008D50EB">
      <w:pPr>
        <w:numPr>
          <w:ilvl w:val="0"/>
          <w:numId w:val="37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  <w:b/>
          <w:bCs/>
        </w:rPr>
        <w:t>Cliente</w:t>
      </w:r>
      <w:r w:rsidRPr="00703FA0">
        <w:rPr>
          <w:rFonts w:ascii="Times New Roman" w:hAnsi="Times New Roman" w:cs="Times New Roman"/>
        </w:rPr>
        <w:br/>
        <w:t>Representa cada cliente que chega ao supermercado. Possui identificador único e quantidade de produtos no carrinho.</w:t>
      </w:r>
    </w:p>
    <w:p w14:paraId="67B3EBF3" w14:textId="77777777" w:rsidR="008D50EB" w:rsidRPr="00703FA0" w:rsidRDefault="008D50EB" w:rsidP="008D50EB">
      <w:pPr>
        <w:numPr>
          <w:ilvl w:val="0"/>
          <w:numId w:val="37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  <w:b/>
          <w:bCs/>
        </w:rPr>
        <w:t>Caixa</w:t>
      </w:r>
      <w:r w:rsidRPr="00703FA0">
        <w:rPr>
          <w:rFonts w:ascii="Times New Roman" w:hAnsi="Times New Roman" w:cs="Times New Roman"/>
        </w:rPr>
        <w:br/>
        <w:t>Representa cada caixa de atendimento. Armazena a fila de clientes, controla o tempo restante do atendimento atual, contabiliza estatísticas e processa o tempo T de atendimento.</w:t>
      </w:r>
    </w:p>
    <w:p w14:paraId="7C6FA669" w14:textId="77777777" w:rsidR="008D50EB" w:rsidRPr="00703FA0" w:rsidRDefault="008D50EB" w:rsidP="008D50EB">
      <w:pPr>
        <w:numPr>
          <w:ilvl w:val="0"/>
          <w:numId w:val="37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  <w:b/>
          <w:bCs/>
        </w:rPr>
        <w:t>Mercado</w:t>
      </w:r>
      <w:r w:rsidRPr="00703FA0">
        <w:rPr>
          <w:rFonts w:ascii="Times New Roman" w:hAnsi="Times New Roman" w:cs="Times New Roman"/>
        </w:rPr>
        <w:br/>
      </w:r>
      <w:proofErr w:type="spellStart"/>
      <w:r w:rsidRPr="00703FA0">
        <w:rPr>
          <w:rFonts w:ascii="Times New Roman" w:hAnsi="Times New Roman" w:cs="Times New Roman"/>
        </w:rPr>
        <w:t>Gerencia</w:t>
      </w:r>
      <w:proofErr w:type="spellEnd"/>
      <w:r w:rsidRPr="00703FA0">
        <w:rPr>
          <w:rFonts w:ascii="Times New Roman" w:hAnsi="Times New Roman" w:cs="Times New Roman"/>
        </w:rPr>
        <w:t xml:space="preserve"> o conjunto de caixas, controla a criação de clientes, distribuição automática na menor fila, remoção de caixas vazias e o processamento global da simulação.</w:t>
      </w:r>
    </w:p>
    <w:p w14:paraId="625001E1" w14:textId="77777777" w:rsidR="008D50EB" w:rsidRPr="00703FA0" w:rsidRDefault="008D50EB" w:rsidP="008D50EB">
      <w:pPr>
        <w:numPr>
          <w:ilvl w:val="0"/>
          <w:numId w:val="37"/>
        </w:numPr>
        <w:spacing w:line="259" w:lineRule="auto"/>
        <w:jc w:val="left"/>
        <w:rPr>
          <w:rFonts w:ascii="Times New Roman" w:hAnsi="Times New Roman" w:cs="Times New Roman"/>
        </w:rPr>
      </w:pPr>
      <w:proofErr w:type="spellStart"/>
      <w:r w:rsidRPr="00703FA0">
        <w:rPr>
          <w:rFonts w:ascii="Times New Roman" w:hAnsi="Times New Roman" w:cs="Times New Roman"/>
          <w:b/>
          <w:bCs/>
        </w:rPr>
        <w:t>GestorDeFicheiros</w:t>
      </w:r>
      <w:proofErr w:type="spellEnd"/>
      <w:r w:rsidRPr="00703FA0">
        <w:rPr>
          <w:rFonts w:ascii="Times New Roman" w:hAnsi="Times New Roman" w:cs="Times New Roman"/>
        </w:rPr>
        <w:br/>
        <w:t>Responsável pela gravação das simulações em ficheiros .</w:t>
      </w:r>
      <w:proofErr w:type="spellStart"/>
      <w:r w:rsidRPr="00703FA0">
        <w:rPr>
          <w:rFonts w:ascii="Times New Roman" w:hAnsi="Times New Roman" w:cs="Times New Roman"/>
        </w:rPr>
        <w:t>txt</w:t>
      </w:r>
      <w:proofErr w:type="spellEnd"/>
      <w:r w:rsidRPr="00703FA0">
        <w:rPr>
          <w:rFonts w:ascii="Times New Roman" w:hAnsi="Times New Roman" w:cs="Times New Roman"/>
        </w:rPr>
        <w:t>, garantindo persistência de dados após o encerramento do programa.</w:t>
      </w:r>
    </w:p>
    <w:p w14:paraId="3264F8C5" w14:textId="77777777" w:rsidR="008D50EB" w:rsidRPr="00703FA0" w:rsidRDefault="008D50EB" w:rsidP="008D50EB">
      <w:pPr>
        <w:numPr>
          <w:ilvl w:val="0"/>
          <w:numId w:val="37"/>
        </w:numPr>
        <w:spacing w:line="259" w:lineRule="auto"/>
        <w:jc w:val="left"/>
        <w:rPr>
          <w:rFonts w:ascii="Times New Roman" w:hAnsi="Times New Roman" w:cs="Times New Roman"/>
        </w:rPr>
      </w:pPr>
      <w:proofErr w:type="spellStart"/>
      <w:r w:rsidRPr="00703FA0">
        <w:rPr>
          <w:rFonts w:ascii="Times New Roman" w:hAnsi="Times New Roman" w:cs="Times New Roman"/>
          <w:b/>
          <w:bCs/>
        </w:rPr>
        <w:t>ModoManual</w:t>
      </w:r>
      <w:proofErr w:type="spellEnd"/>
      <w:r w:rsidRPr="00703FA0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703FA0">
        <w:rPr>
          <w:rFonts w:ascii="Times New Roman" w:hAnsi="Times New Roman" w:cs="Times New Roman"/>
          <w:b/>
          <w:bCs/>
        </w:rPr>
        <w:t>ModoAutomatico</w:t>
      </w:r>
      <w:proofErr w:type="spellEnd"/>
      <w:r w:rsidRPr="00703FA0">
        <w:rPr>
          <w:rFonts w:ascii="Times New Roman" w:hAnsi="Times New Roman" w:cs="Times New Roman"/>
        </w:rPr>
        <w:br/>
        <w:t>Concentram o fluxo da simulação para cada tipo de interação definida pelo utilizador.</w:t>
      </w:r>
    </w:p>
    <w:p w14:paraId="1FFB620D" w14:textId="77777777" w:rsidR="008D50EB" w:rsidRPr="00703FA0" w:rsidRDefault="008D50EB" w:rsidP="008D50EB">
      <w:pPr>
        <w:spacing w:line="259" w:lineRule="auto"/>
        <w:rPr>
          <w:rFonts w:ascii="Times New Roman" w:hAnsi="Times New Roman" w:cs="Times New Roman"/>
          <w:b/>
          <w:bCs/>
        </w:rPr>
      </w:pPr>
      <w:r w:rsidRPr="00703FA0">
        <w:rPr>
          <w:rFonts w:ascii="Times New Roman" w:hAnsi="Times New Roman" w:cs="Times New Roman"/>
          <w:b/>
          <w:bCs/>
        </w:rPr>
        <w:t>Justificação da Estrutura e POO</w:t>
      </w:r>
    </w:p>
    <w:p w14:paraId="09ED3DF4" w14:textId="77777777" w:rsidR="008D50EB" w:rsidRPr="00703FA0" w:rsidRDefault="008D50EB" w:rsidP="008D50EB">
      <w:pPr>
        <w:spacing w:line="259" w:lineRule="auto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Embora o sistema não utilize herança entre as entidades centrais, ele aplica corretamente:</w:t>
      </w:r>
    </w:p>
    <w:p w14:paraId="6D6E7A14" w14:textId="6A646A5B" w:rsidR="008D50EB" w:rsidRPr="00703FA0" w:rsidRDefault="008D50EB" w:rsidP="008D50EB">
      <w:pPr>
        <w:spacing w:line="259" w:lineRule="auto"/>
        <w:rPr>
          <w:rFonts w:ascii="Times New Roman" w:hAnsi="Times New Roman" w:cs="Times New Roman"/>
          <w:b/>
          <w:bCs/>
        </w:rPr>
      </w:pPr>
      <w:r w:rsidRPr="00703FA0">
        <w:rPr>
          <w:rFonts w:ascii="Times New Roman" w:hAnsi="Times New Roman" w:cs="Times New Roman"/>
          <w:b/>
          <w:bCs/>
        </w:rPr>
        <w:t>Encapsulamento</w:t>
      </w:r>
    </w:p>
    <w:p w14:paraId="424E3332" w14:textId="77777777" w:rsidR="008D50EB" w:rsidRPr="00703FA0" w:rsidRDefault="008D50EB" w:rsidP="008D50EB">
      <w:pPr>
        <w:spacing w:line="259" w:lineRule="auto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lastRenderedPageBreak/>
        <w:t>Cada classe controla seus próprios dados e expõe métodos de manipulação adequados.</w:t>
      </w:r>
    </w:p>
    <w:p w14:paraId="4D0EEE96" w14:textId="62AEE3C2" w:rsidR="008D50EB" w:rsidRPr="00703FA0" w:rsidRDefault="008D50EB" w:rsidP="008D50EB">
      <w:pPr>
        <w:spacing w:line="259" w:lineRule="auto"/>
        <w:rPr>
          <w:rFonts w:ascii="Times New Roman" w:hAnsi="Times New Roman" w:cs="Times New Roman"/>
          <w:b/>
          <w:bCs/>
        </w:rPr>
      </w:pPr>
      <w:r w:rsidRPr="00703FA0">
        <w:rPr>
          <w:rFonts w:ascii="Times New Roman" w:hAnsi="Times New Roman" w:cs="Times New Roman"/>
          <w:b/>
          <w:bCs/>
        </w:rPr>
        <w:t>Abstração</w:t>
      </w:r>
    </w:p>
    <w:p w14:paraId="50E3E022" w14:textId="77777777" w:rsidR="008D50EB" w:rsidRPr="00703FA0" w:rsidRDefault="008D50EB" w:rsidP="008D50EB">
      <w:pPr>
        <w:spacing w:line="259" w:lineRule="auto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 xml:space="preserve">O utilizador interage com o sistema sem precisar conhecer detalhes de implementação — por exemplo, chamar </w:t>
      </w:r>
      <w:proofErr w:type="spellStart"/>
      <w:proofErr w:type="gramStart"/>
      <w:r w:rsidRPr="00703FA0">
        <w:rPr>
          <w:rFonts w:ascii="Times New Roman" w:hAnsi="Times New Roman" w:cs="Times New Roman"/>
        </w:rPr>
        <w:t>atenderEmTempoT</w:t>
      </w:r>
      <w:proofErr w:type="spellEnd"/>
      <w:r w:rsidRPr="00703FA0">
        <w:rPr>
          <w:rFonts w:ascii="Times New Roman" w:hAnsi="Times New Roman" w:cs="Times New Roman"/>
        </w:rPr>
        <w:t>(</w:t>
      </w:r>
      <w:proofErr w:type="gramEnd"/>
      <w:r w:rsidRPr="00703FA0">
        <w:rPr>
          <w:rFonts w:ascii="Times New Roman" w:hAnsi="Times New Roman" w:cs="Times New Roman"/>
        </w:rPr>
        <w:t>) sem saber como o cálculo interno é feito.</w:t>
      </w:r>
    </w:p>
    <w:p w14:paraId="511A6AEB" w14:textId="28433632" w:rsidR="008D50EB" w:rsidRPr="00703FA0" w:rsidRDefault="008D50EB" w:rsidP="008D50EB">
      <w:pPr>
        <w:spacing w:line="259" w:lineRule="auto"/>
        <w:rPr>
          <w:rFonts w:ascii="Times New Roman" w:hAnsi="Times New Roman" w:cs="Times New Roman"/>
          <w:b/>
          <w:bCs/>
        </w:rPr>
      </w:pPr>
      <w:r w:rsidRPr="00703FA0">
        <w:rPr>
          <w:rFonts w:ascii="Times New Roman" w:hAnsi="Times New Roman" w:cs="Times New Roman"/>
          <w:b/>
          <w:bCs/>
        </w:rPr>
        <w:t>Polimorfismo (de uso estrutural)</w:t>
      </w:r>
    </w:p>
    <w:p w14:paraId="7D8488CB" w14:textId="77777777" w:rsidR="008D50EB" w:rsidRPr="00703FA0" w:rsidRDefault="008D50EB" w:rsidP="008D50EB">
      <w:pPr>
        <w:spacing w:line="259" w:lineRule="auto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Apesar de não ter métodos sobrepostos, o sistema aplica polimorfismo conceitualmente:</w:t>
      </w:r>
    </w:p>
    <w:p w14:paraId="6080C243" w14:textId="77777777" w:rsidR="008D50EB" w:rsidRPr="00703FA0" w:rsidRDefault="008D50EB" w:rsidP="008D50EB">
      <w:pPr>
        <w:numPr>
          <w:ilvl w:val="0"/>
          <w:numId w:val="38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Todas as caixas são manipuladas como objetos Caixa dentro de uma coleção.</w:t>
      </w:r>
    </w:p>
    <w:p w14:paraId="46A9818C" w14:textId="77777777" w:rsidR="008D50EB" w:rsidRPr="00703FA0" w:rsidRDefault="008D50EB" w:rsidP="008D50EB">
      <w:pPr>
        <w:numPr>
          <w:ilvl w:val="0"/>
          <w:numId w:val="38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O comportamento de atendimento é uniforme para cada caixa, mas os resultados variam conforme o estado da fila.</w:t>
      </w:r>
    </w:p>
    <w:p w14:paraId="6FDB9F57" w14:textId="77777777" w:rsidR="008D50EB" w:rsidRPr="00703FA0" w:rsidRDefault="008D50EB" w:rsidP="008D50EB">
      <w:pPr>
        <w:spacing w:line="259" w:lineRule="auto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Caso o sistema fosse expandido, seria possível implementar:</w:t>
      </w:r>
    </w:p>
    <w:p w14:paraId="577CB162" w14:textId="77777777" w:rsidR="008D50EB" w:rsidRPr="00703FA0" w:rsidRDefault="008D50EB" w:rsidP="008D50EB">
      <w:pPr>
        <w:numPr>
          <w:ilvl w:val="0"/>
          <w:numId w:val="39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estratégias diferentes de atendimento,</w:t>
      </w:r>
    </w:p>
    <w:p w14:paraId="65ADE247" w14:textId="77777777" w:rsidR="008D50EB" w:rsidRPr="00703FA0" w:rsidRDefault="008D50EB" w:rsidP="008D50EB">
      <w:pPr>
        <w:numPr>
          <w:ilvl w:val="0"/>
          <w:numId w:val="39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hierarquia entre tipos de caixas,</w:t>
      </w:r>
    </w:p>
    <w:p w14:paraId="5ACEAA4A" w14:textId="77777777" w:rsidR="008D50EB" w:rsidRPr="00703FA0" w:rsidRDefault="008D50EB" w:rsidP="008D50EB">
      <w:pPr>
        <w:numPr>
          <w:ilvl w:val="0"/>
          <w:numId w:val="39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classes filhas para clientes especiais.</w:t>
      </w:r>
    </w:p>
    <w:p w14:paraId="56D56337" w14:textId="71459EC6" w:rsidR="006240B5" w:rsidRPr="006240B5" w:rsidRDefault="006240B5" w:rsidP="006240B5">
      <w:pPr>
        <w:rPr>
          <w:rFonts w:ascii="Times New Roman" w:hAnsi="Times New Roman" w:cs="Times New Roman"/>
        </w:rPr>
      </w:pPr>
    </w:p>
    <w:p w14:paraId="52194E0A" w14:textId="60CB7CBC" w:rsidR="008D50EB" w:rsidRPr="00B51B0B" w:rsidRDefault="008D50EB" w:rsidP="00B51B0B">
      <w:pPr>
        <w:pStyle w:val="Heading1"/>
        <w:rPr>
          <w:rFonts w:cs="Times New Roman"/>
        </w:rPr>
      </w:pPr>
      <w:bookmarkStart w:id="2" w:name="_Toc215001894"/>
      <w:r w:rsidRPr="00B51B0B">
        <w:rPr>
          <w:rFonts w:cs="Times New Roman"/>
        </w:rPr>
        <w:t>Descrição dos Algoritmos Complexos</w:t>
      </w:r>
      <w:bookmarkEnd w:id="2"/>
    </w:p>
    <w:p w14:paraId="2FD3AF06" w14:textId="77777777" w:rsidR="008D50EB" w:rsidRPr="00703FA0" w:rsidRDefault="008D50EB" w:rsidP="008D50EB">
      <w:pPr>
        <w:spacing w:line="259" w:lineRule="auto"/>
        <w:rPr>
          <w:rFonts w:ascii="Times New Roman" w:hAnsi="Times New Roman" w:cs="Times New Roman"/>
          <w:b/>
          <w:bCs/>
        </w:rPr>
      </w:pPr>
      <w:r w:rsidRPr="00703FA0">
        <w:rPr>
          <w:rFonts w:ascii="Times New Roman" w:hAnsi="Times New Roman" w:cs="Times New Roman"/>
          <w:b/>
          <w:bCs/>
        </w:rPr>
        <w:t>a) Inserção de Cliente na Menor Fila</w:t>
      </w:r>
    </w:p>
    <w:p w14:paraId="66EE4767" w14:textId="77777777" w:rsidR="008D50EB" w:rsidRPr="00703FA0" w:rsidRDefault="008D50EB" w:rsidP="008D50EB">
      <w:pPr>
        <w:spacing w:line="259" w:lineRule="auto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Quando um cliente é criado:</w:t>
      </w:r>
    </w:p>
    <w:p w14:paraId="5E362C88" w14:textId="77777777" w:rsidR="008D50EB" w:rsidRPr="00703FA0" w:rsidRDefault="008D50EB" w:rsidP="008D50EB">
      <w:pPr>
        <w:numPr>
          <w:ilvl w:val="0"/>
          <w:numId w:val="40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O mercado verifica todas as caixas existentes.</w:t>
      </w:r>
    </w:p>
    <w:p w14:paraId="5F574FBF" w14:textId="77777777" w:rsidR="008D50EB" w:rsidRPr="00703FA0" w:rsidRDefault="008D50EB" w:rsidP="008D50EB">
      <w:pPr>
        <w:numPr>
          <w:ilvl w:val="0"/>
          <w:numId w:val="40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Seleciona a caixa com menor número de clientes (</w:t>
      </w:r>
      <w:proofErr w:type="spellStart"/>
      <w:r w:rsidRPr="00703FA0">
        <w:rPr>
          <w:rFonts w:ascii="Times New Roman" w:hAnsi="Times New Roman" w:cs="Times New Roman"/>
        </w:rPr>
        <w:t>getCaixaComMenosClientes</w:t>
      </w:r>
      <w:proofErr w:type="spellEnd"/>
      <w:r w:rsidRPr="00703FA0">
        <w:rPr>
          <w:rFonts w:ascii="Times New Roman" w:hAnsi="Times New Roman" w:cs="Times New Roman"/>
        </w:rPr>
        <w:t>).</w:t>
      </w:r>
    </w:p>
    <w:p w14:paraId="339B3345" w14:textId="77777777" w:rsidR="008D50EB" w:rsidRPr="00703FA0" w:rsidRDefault="008D50EB" w:rsidP="008D50EB">
      <w:pPr>
        <w:numPr>
          <w:ilvl w:val="0"/>
          <w:numId w:val="40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Adiciona o cliente nessa fila.</w:t>
      </w:r>
    </w:p>
    <w:p w14:paraId="640AB295" w14:textId="77777777" w:rsidR="008D50EB" w:rsidRPr="00703FA0" w:rsidRDefault="008D50EB" w:rsidP="008D50EB">
      <w:pPr>
        <w:numPr>
          <w:ilvl w:val="0"/>
          <w:numId w:val="40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Se for o primeiro da fila, calcula o tempo de atendimento:</w:t>
      </w:r>
    </w:p>
    <w:p w14:paraId="0971FA24" w14:textId="77777777" w:rsidR="008D50EB" w:rsidRPr="00703FA0" w:rsidRDefault="008D50EB" w:rsidP="004A43CB">
      <w:pPr>
        <w:spacing w:line="259" w:lineRule="auto"/>
        <w:ind w:left="708" w:firstLine="708"/>
        <w:rPr>
          <w:rFonts w:ascii="Times New Roman" w:hAnsi="Times New Roman" w:cs="Times New Roman"/>
        </w:rPr>
      </w:pPr>
      <w:proofErr w:type="spellStart"/>
      <w:r w:rsidRPr="00703FA0">
        <w:rPr>
          <w:rFonts w:ascii="Times New Roman" w:hAnsi="Times New Roman" w:cs="Times New Roman"/>
        </w:rPr>
        <w:t>tempoRestante</w:t>
      </w:r>
      <w:proofErr w:type="spellEnd"/>
      <w:r w:rsidRPr="00703FA0">
        <w:rPr>
          <w:rFonts w:ascii="Times New Roman" w:hAnsi="Times New Roman" w:cs="Times New Roman"/>
        </w:rPr>
        <w:t xml:space="preserve"> = produtos × </w:t>
      </w:r>
      <w:proofErr w:type="spellStart"/>
      <w:r w:rsidRPr="00703FA0">
        <w:rPr>
          <w:rFonts w:ascii="Times New Roman" w:hAnsi="Times New Roman" w:cs="Times New Roman"/>
        </w:rPr>
        <w:t>tempoPorProduto</w:t>
      </w:r>
      <w:proofErr w:type="spellEnd"/>
    </w:p>
    <w:p w14:paraId="7495DBCA" w14:textId="77777777" w:rsidR="008D50EB" w:rsidRPr="00703FA0" w:rsidRDefault="008D50EB" w:rsidP="008D50EB">
      <w:pPr>
        <w:spacing w:line="259" w:lineRule="auto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Este mecanismo simula a escolha inteligente de fila.</w:t>
      </w:r>
    </w:p>
    <w:p w14:paraId="77770FFA" w14:textId="3582E73E" w:rsidR="008D50EB" w:rsidRPr="00703FA0" w:rsidRDefault="008D50EB" w:rsidP="008D50EB">
      <w:pPr>
        <w:spacing w:line="259" w:lineRule="auto"/>
        <w:rPr>
          <w:rFonts w:ascii="Times New Roman" w:hAnsi="Times New Roman" w:cs="Times New Roman"/>
          <w:b/>
          <w:bCs/>
        </w:rPr>
      </w:pPr>
      <w:r w:rsidRPr="00703FA0">
        <w:rPr>
          <w:rFonts w:ascii="Times New Roman" w:hAnsi="Times New Roman" w:cs="Times New Roman"/>
          <w:b/>
          <w:bCs/>
        </w:rPr>
        <w:t>b) Atendimento por Intervalo de Tempo T</w:t>
      </w:r>
    </w:p>
    <w:p w14:paraId="2DACE84D" w14:textId="77777777" w:rsidR="008D50EB" w:rsidRPr="00703FA0" w:rsidRDefault="008D50EB" w:rsidP="008D50EB">
      <w:pPr>
        <w:spacing w:line="259" w:lineRule="auto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O utilizador define um valor T e o sistema processa cada caixa da seguinte forma:</w:t>
      </w:r>
    </w:p>
    <w:p w14:paraId="5D589CD3" w14:textId="77777777" w:rsidR="008D50EB" w:rsidRPr="00703FA0" w:rsidRDefault="008D50EB" w:rsidP="008D50EB">
      <w:pPr>
        <w:numPr>
          <w:ilvl w:val="0"/>
          <w:numId w:val="41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 xml:space="preserve">Se </w:t>
      </w:r>
      <w:r w:rsidRPr="00703FA0">
        <w:rPr>
          <w:rFonts w:ascii="Times New Roman" w:hAnsi="Times New Roman" w:cs="Times New Roman"/>
          <w:b/>
          <w:bCs/>
        </w:rPr>
        <w:t xml:space="preserve">T &lt; </w:t>
      </w:r>
      <w:proofErr w:type="spellStart"/>
      <w:r w:rsidRPr="00703FA0">
        <w:rPr>
          <w:rFonts w:ascii="Times New Roman" w:hAnsi="Times New Roman" w:cs="Times New Roman"/>
          <w:b/>
          <w:bCs/>
        </w:rPr>
        <w:t>tempoRestanteDoCliente</w:t>
      </w:r>
      <w:proofErr w:type="spellEnd"/>
      <w:r w:rsidRPr="00703FA0">
        <w:rPr>
          <w:rFonts w:ascii="Times New Roman" w:hAnsi="Times New Roman" w:cs="Times New Roman"/>
        </w:rPr>
        <w:t>, subtrai o valor e o cliente permanece.</w:t>
      </w:r>
    </w:p>
    <w:p w14:paraId="2B85361A" w14:textId="77777777" w:rsidR="008D50EB" w:rsidRPr="00703FA0" w:rsidRDefault="008D50EB" w:rsidP="008D50EB">
      <w:pPr>
        <w:numPr>
          <w:ilvl w:val="0"/>
          <w:numId w:val="41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 xml:space="preserve">Se </w:t>
      </w:r>
      <w:r w:rsidRPr="00703FA0">
        <w:rPr>
          <w:rFonts w:ascii="Times New Roman" w:hAnsi="Times New Roman" w:cs="Times New Roman"/>
          <w:b/>
          <w:bCs/>
        </w:rPr>
        <w:t xml:space="preserve">T == </w:t>
      </w:r>
      <w:proofErr w:type="spellStart"/>
      <w:r w:rsidRPr="00703FA0">
        <w:rPr>
          <w:rFonts w:ascii="Times New Roman" w:hAnsi="Times New Roman" w:cs="Times New Roman"/>
          <w:b/>
          <w:bCs/>
        </w:rPr>
        <w:t>tempoRestante</w:t>
      </w:r>
      <w:proofErr w:type="spellEnd"/>
      <w:r w:rsidRPr="00703FA0">
        <w:rPr>
          <w:rFonts w:ascii="Times New Roman" w:hAnsi="Times New Roman" w:cs="Times New Roman"/>
        </w:rPr>
        <w:t>, o cliente é atendido e removido.</w:t>
      </w:r>
    </w:p>
    <w:p w14:paraId="3079490E" w14:textId="77777777" w:rsidR="008D50EB" w:rsidRPr="00703FA0" w:rsidRDefault="008D50EB" w:rsidP="008D50EB">
      <w:pPr>
        <w:numPr>
          <w:ilvl w:val="0"/>
          <w:numId w:val="41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 xml:space="preserve">Se </w:t>
      </w:r>
      <w:r w:rsidRPr="00703FA0">
        <w:rPr>
          <w:rFonts w:ascii="Times New Roman" w:hAnsi="Times New Roman" w:cs="Times New Roman"/>
          <w:b/>
          <w:bCs/>
        </w:rPr>
        <w:t xml:space="preserve">T &gt; </w:t>
      </w:r>
      <w:proofErr w:type="spellStart"/>
      <w:r w:rsidRPr="00703FA0">
        <w:rPr>
          <w:rFonts w:ascii="Times New Roman" w:hAnsi="Times New Roman" w:cs="Times New Roman"/>
          <w:b/>
          <w:bCs/>
        </w:rPr>
        <w:t>tempoRestante</w:t>
      </w:r>
      <w:proofErr w:type="spellEnd"/>
      <w:r w:rsidRPr="00703FA0">
        <w:rPr>
          <w:rFonts w:ascii="Times New Roman" w:hAnsi="Times New Roman" w:cs="Times New Roman"/>
        </w:rPr>
        <w:t>, o cliente é removido, T é reduzido e o atendimento continua ao próximo cliente da fila.</w:t>
      </w:r>
    </w:p>
    <w:p w14:paraId="37F46E1C" w14:textId="77777777" w:rsidR="008D50EB" w:rsidRPr="00703FA0" w:rsidRDefault="008D50EB" w:rsidP="008D50EB">
      <w:pPr>
        <w:spacing w:line="259" w:lineRule="auto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Além disso:</w:t>
      </w:r>
    </w:p>
    <w:p w14:paraId="373101B6" w14:textId="77777777" w:rsidR="008D50EB" w:rsidRPr="00703FA0" w:rsidRDefault="008D50EB" w:rsidP="008D50EB">
      <w:pPr>
        <w:numPr>
          <w:ilvl w:val="0"/>
          <w:numId w:val="42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O total de clientes atendidos é incrementado.</w:t>
      </w:r>
    </w:p>
    <w:p w14:paraId="6E1B7F47" w14:textId="77777777" w:rsidR="008D50EB" w:rsidRPr="00703FA0" w:rsidRDefault="008D50EB" w:rsidP="008D50EB">
      <w:pPr>
        <w:numPr>
          <w:ilvl w:val="0"/>
          <w:numId w:val="42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lastRenderedPageBreak/>
        <w:t>O tempo total de atendimento é acumulado.</w:t>
      </w:r>
    </w:p>
    <w:p w14:paraId="2FEEB0AB" w14:textId="77777777" w:rsidR="008D50EB" w:rsidRPr="00703FA0" w:rsidRDefault="008D50EB" w:rsidP="008D50EB">
      <w:pPr>
        <w:numPr>
          <w:ilvl w:val="0"/>
          <w:numId w:val="42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A média de atendimento é recalculada.</w:t>
      </w:r>
    </w:p>
    <w:p w14:paraId="72FC5CEB" w14:textId="77777777" w:rsidR="008D50EB" w:rsidRPr="00703FA0" w:rsidRDefault="008D50EB" w:rsidP="008D50EB">
      <w:pPr>
        <w:spacing w:line="259" w:lineRule="auto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Esse processo permite que vários clientes sejam atendidos dentro de um único ciclo.</w:t>
      </w:r>
    </w:p>
    <w:p w14:paraId="60EC640C" w14:textId="77777777" w:rsidR="008D50EB" w:rsidRPr="00703FA0" w:rsidRDefault="008D50EB" w:rsidP="008D50EB">
      <w:pPr>
        <w:spacing w:line="259" w:lineRule="auto"/>
        <w:rPr>
          <w:rFonts w:ascii="Times New Roman" w:hAnsi="Times New Roman" w:cs="Times New Roman"/>
          <w:b/>
          <w:bCs/>
        </w:rPr>
      </w:pPr>
      <w:r w:rsidRPr="00703FA0">
        <w:rPr>
          <w:rFonts w:ascii="Times New Roman" w:hAnsi="Times New Roman" w:cs="Times New Roman"/>
          <w:b/>
          <w:bCs/>
        </w:rPr>
        <w:t>c) Modo Automático</w:t>
      </w:r>
    </w:p>
    <w:p w14:paraId="67C6FA1F" w14:textId="77777777" w:rsidR="008D50EB" w:rsidRPr="00703FA0" w:rsidRDefault="008D50EB" w:rsidP="008D50EB">
      <w:pPr>
        <w:spacing w:line="259" w:lineRule="auto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No modo automático:</w:t>
      </w:r>
    </w:p>
    <w:p w14:paraId="57766854" w14:textId="77777777" w:rsidR="008D50EB" w:rsidRPr="00703FA0" w:rsidRDefault="008D50EB" w:rsidP="008D50EB">
      <w:pPr>
        <w:numPr>
          <w:ilvl w:val="0"/>
          <w:numId w:val="43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A cada passo da simulação:</w:t>
      </w:r>
    </w:p>
    <w:p w14:paraId="748D3C06" w14:textId="77777777" w:rsidR="008D50EB" w:rsidRPr="00703FA0" w:rsidRDefault="008D50EB" w:rsidP="008D50EB">
      <w:pPr>
        <w:numPr>
          <w:ilvl w:val="1"/>
          <w:numId w:val="43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O tempo avança 1 segundo.</w:t>
      </w:r>
    </w:p>
    <w:p w14:paraId="6944A664" w14:textId="77777777" w:rsidR="008D50EB" w:rsidRPr="00703FA0" w:rsidRDefault="008D50EB" w:rsidP="008D50EB">
      <w:pPr>
        <w:numPr>
          <w:ilvl w:val="1"/>
          <w:numId w:val="43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A simulação atende os clientes existentes.</w:t>
      </w:r>
    </w:p>
    <w:p w14:paraId="09B0400B" w14:textId="77777777" w:rsidR="008D50EB" w:rsidRPr="00703FA0" w:rsidRDefault="008D50EB" w:rsidP="008D50EB">
      <w:pPr>
        <w:numPr>
          <w:ilvl w:val="1"/>
          <w:numId w:val="43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Um novo cliente é criado automaticamente após um intervalo aleatório.</w:t>
      </w:r>
    </w:p>
    <w:p w14:paraId="4995A72F" w14:textId="77777777" w:rsidR="008D50EB" w:rsidRPr="00703FA0" w:rsidRDefault="008D50EB" w:rsidP="008D50EB">
      <w:pPr>
        <w:numPr>
          <w:ilvl w:val="0"/>
          <w:numId w:val="43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 xml:space="preserve">O utilizador pressiona </w:t>
      </w:r>
      <w:r w:rsidRPr="00703FA0">
        <w:rPr>
          <w:rFonts w:ascii="Times New Roman" w:hAnsi="Times New Roman" w:cs="Times New Roman"/>
          <w:b/>
          <w:bCs/>
        </w:rPr>
        <w:t>ENTER</w:t>
      </w:r>
      <w:r w:rsidRPr="00703FA0">
        <w:rPr>
          <w:rFonts w:ascii="Times New Roman" w:hAnsi="Times New Roman" w:cs="Times New Roman"/>
        </w:rPr>
        <w:t xml:space="preserve"> para avançar o tempo ou 0 para terminar.</w:t>
      </w:r>
    </w:p>
    <w:p w14:paraId="0D3B90F7" w14:textId="77777777" w:rsidR="008D50EB" w:rsidRPr="00703FA0" w:rsidRDefault="008D50EB" w:rsidP="008D50EB">
      <w:pPr>
        <w:spacing w:line="259" w:lineRule="auto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A cada ciclo, os dados são gravados no ficheiro de relatórios.</w:t>
      </w:r>
    </w:p>
    <w:p w14:paraId="770619AC" w14:textId="77777777" w:rsidR="008D50EB" w:rsidRPr="00B51B0B" w:rsidRDefault="008D50EB" w:rsidP="006240B5">
      <w:pPr>
        <w:rPr>
          <w:rFonts w:ascii="Times New Roman" w:hAnsi="Times New Roman" w:cs="Times New Roman"/>
          <w:b/>
          <w:bCs/>
        </w:rPr>
      </w:pPr>
    </w:p>
    <w:p w14:paraId="5CFE90DE" w14:textId="770673D8" w:rsidR="006240B5" w:rsidRPr="00B51B0B" w:rsidRDefault="006240B5" w:rsidP="00B51B0B">
      <w:pPr>
        <w:pStyle w:val="Heading1"/>
        <w:rPr>
          <w:rFonts w:cs="Times New Roman"/>
        </w:rPr>
      </w:pPr>
      <w:r w:rsidRPr="00B51B0B">
        <w:rPr>
          <w:rFonts w:cs="Times New Roman"/>
        </w:rPr>
        <w:t xml:space="preserve"> </w:t>
      </w:r>
      <w:bookmarkStart w:id="3" w:name="_Toc215001895"/>
      <w:r w:rsidRPr="00B51B0B">
        <w:rPr>
          <w:rFonts w:cs="Times New Roman"/>
        </w:rPr>
        <w:t>Organização do Código</w:t>
      </w:r>
      <w:bookmarkEnd w:id="3"/>
    </w:p>
    <w:p w14:paraId="042F75DC" w14:textId="77777777" w:rsidR="008D50EB" w:rsidRPr="00703FA0" w:rsidRDefault="008D50EB" w:rsidP="008D50EB">
      <w:pPr>
        <w:spacing w:line="259" w:lineRule="auto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O código foi dividido em pacotes e classes, seguindo boas práticas de modularização:</w:t>
      </w:r>
    </w:p>
    <w:p w14:paraId="07534B17" w14:textId="7D979603" w:rsidR="0044651F" w:rsidRPr="00B51B0B" w:rsidRDefault="0044651F" w:rsidP="0044651F">
      <w:pPr>
        <w:jc w:val="center"/>
        <w:rPr>
          <w:rFonts w:ascii="Times New Roman" w:hAnsi="Times New Roman" w:cs="Times New Roman"/>
          <w:b/>
          <w:bCs/>
        </w:rPr>
      </w:pPr>
      <w:r w:rsidRPr="00B51B0B">
        <w:rPr>
          <w:rFonts w:ascii="Times New Roman" w:hAnsi="Times New Roman" w:cs="Times New Roman"/>
          <w:b/>
          <w:bCs/>
        </w:rPr>
        <w:drawing>
          <wp:inline distT="0" distB="0" distL="0" distR="0" wp14:anchorId="3B62F87C" wp14:editId="5EE38F93">
            <wp:extent cx="2391109" cy="2715004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F383" w14:textId="77777777" w:rsidR="008D50EB" w:rsidRPr="00B51B0B" w:rsidRDefault="008D50EB" w:rsidP="008D50EB">
      <w:pPr>
        <w:spacing w:line="259" w:lineRule="auto"/>
        <w:rPr>
          <w:rFonts w:ascii="Times New Roman" w:hAnsi="Times New Roman" w:cs="Times New Roman"/>
          <w:b/>
          <w:bCs/>
        </w:rPr>
      </w:pPr>
    </w:p>
    <w:p w14:paraId="6A956C6A" w14:textId="77777777" w:rsidR="008D50EB" w:rsidRPr="00B51B0B" w:rsidRDefault="008D50EB" w:rsidP="008D50EB">
      <w:pPr>
        <w:spacing w:line="259" w:lineRule="auto"/>
        <w:rPr>
          <w:rFonts w:ascii="Times New Roman" w:hAnsi="Times New Roman" w:cs="Times New Roman"/>
          <w:b/>
          <w:bCs/>
        </w:rPr>
      </w:pPr>
    </w:p>
    <w:p w14:paraId="5209603F" w14:textId="77777777" w:rsidR="008D50EB" w:rsidRPr="00B51B0B" w:rsidRDefault="008D50EB" w:rsidP="008D50EB">
      <w:pPr>
        <w:spacing w:line="259" w:lineRule="auto"/>
        <w:rPr>
          <w:rFonts w:ascii="Times New Roman" w:hAnsi="Times New Roman" w:cs="Times New Roman"/>
          <w:b/>
          <w:bCs/>
        </w:rPr>
      </w:pPr>
    </w:p>
    <w:p w14:paraId="1F026DE3" w14:textId="77777777" w:rsidR="008B6FAF" w:rsidRPr="00B51B0B" w:rsidRDefault="008B6FAF" w:rsidP="008D50EB">
      <w:pPr>
        <w:spacing w:line="259" w:lineRule="auto"/>
        <w:rPr>
          <w:rFonts w:ascii="Times New Roman" w:hAnsi="Times New Roman" w:cs="Times New Roman"/>
          <w:b/>
          <w:bCs/>
        </w:rPr>
      </w:pPr>
    </w:p>
    <w:p w14:paraId="36A51CC4" w14:textId="77777777" w:rsidR="008D50EB" w:rsidRPr="00B51B0B" w:rsidRDefault="008D50EB" w:rsidP="008D50EB">
      <w:pPr>
        <w:spacing w:line="259" w:lineRule="auto"/>
        <w:rPr>
          <w:rFonts w:ascii="Times New Roman" w:hAnsi="Times New Roman" w:cs="Times New Roman"/>
          <w:b/>
          <w:bCs/>
        </w:rPr>
      </w:pPr>
    </w:p>
    <w:p w14:paraId="70215D8B" w14:textId="77777777" w:rsidR="008D50EB" w:rsidRPr="00B51B0B" w:rsidRDefault="008D50EB" w:rsidP="008D50EB">
      <w:pPr>
        <w:spacing w:line="259" w:lineRule="auto"/>
        <w:rPr>
          <w:rFonts w:ascii="Times New Roman" w:hAnsi="Times New Roman" w:cs="Times New Roman"/>
          <w:b/>
          <w:bCs/>
        </w:rPr>
      </w:pPr>
    </w:p>
    <w:p w14:paraId="3249C62D" w14:textId="3E443635" w:rsidR="008D50EB" w:rsidRPr="00B51B0B" w:rsidRDefault="008D50EB" w:rsidP="00B51B0B">
      <w:pPr>
        <w:pStyle w:val="Heading1"/>
        <w:rPr>
          <w:rFonts w:cs="Times New Roman"/>
        </w:rPr>
      </w:pPr>
      <w:bookmarkStart w:id="4" w:name="_Toc215001896"/>
      <w:r w:rsidRPr="00B51B0B">
        <w:rPr>
          <w:rFonts w:cs="Times New Roman"/>
        </w:rPr>
        <w:lastRenderedPageBreak/>
        <w:t>Diagrama de Classes</w:t>
      </w:r>
      <w:bookmarkEnd w:id="4"/>
    </w:p>
    <w:p w14:paraId="53447819" w14:textId="77777777" w:rsidR="008D50EB" w:rsidRPr="00B51B0B" w:rsidRDefault="008D50EB" w:rsidP="008D50EB">
      <w:pPr>
        <w:spacing w:line="259" w:lineRule="auto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Abaixo está o diagrama de classes descritivo do sistema:</w:t>
      </w:r>
    </w:p>
    <w:p w14:paraId="6CC8A626" w14:textId="77777777" w:rsidR="00E47265" w:rsidRPr="00703FA0" w:rsidRDefault="00E47265" w:rsidP="008D50EB">
      <w:pPr>
        <w:spacing w:line="259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5524"/>
      </w:tblGrid>
      <w:tr w:rsidR="004A43CB" w:rsidRPr="00B51B0B" w14:paraId="6831B8EC" w14:textId="77777777" w:rsidTr="00B51B0B">
        <w:trPr>
          <w:trHeight w:val="510"/>
        </w:trPr>
        <w:tc>
          <w:tcPr>
            <w:tcW w:w="5524" w:type="dxa"/>
            <w:vAlign w:val="center"/>
          </w:tcPr>
          <w:p w14:paraId="15B552AF" w14:textId="47B4AC69" w:rsidR="004A43CB" w:rsidRPr="00B51B0B" w:rsidRDefault="004A43CB" w:rsidP="00E47265">
            <w:pPr>
              <w:jc w:val="center"/>
              <w:rPr>
                <w:rFonts w:ascii="Times New Roman" w:hAnsi="Times New Roman" w:cs="Times New Roman"/>
              </w:rPr>
            </w:pPr>
            <w:r w:rsidRPr="00703FA0">
              <w:rPr>
                <w:rFonts w:ascii="Times New Roman" w:hAnsi="Times New Roman" w:cs="Times New Roman"/>
              </w:rPr>
              <w:t>Mercado</w:t>
            </w:r>
          </w:p>
        </w:tc>
      </w:tr>
      <w:tr w:rsidR="004A43CB" w:rsidRPr="00B51B0B" w14:paraId="71953658" w14:textId="77777777" w:rsidTr="00B51B0B">
        <w:tc>
          <w:tcPr>
            <w:tcW w:w="5524" w:type="dxa"/>
          </w:tcPr>
          <w:p w14:paraId="59092ADD" w14:textId="4FBE4AE8" w:rsidR="004A43CB" w:rsidRPr="00B51B0B" w:rsidRDefault="004A43CB" w:rsidP="00317278">
            <w:pPr>
              <w:rPr>
                <w:rFonts w:ascii="Times New Roman" w:hAnsi="Times New Roman" w:cs="Times New Roman"/>
              </w:rPr>
            </w:pPr>
            <w:r w:rsidRPr="00703FA0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proofErr w:type="gramStart"/>
            <w:r w:rsidRPr="00703FA0">
              <w:rPr>
                <w:rFonts w:ascii="Times New Roman" w:hAnsi="Times New Roman" w:cs="Times New Roman"/>
              </w:rPr>
              <w:t>tempoPorProduto</w:t>
            </w:r>
            <w:proofErr w:type="spellEnd"/>
            <w:r w:rsidRPr="00703FA0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703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3FA0">
              <w:rPr>
                <w:rFonts w:ascii="Times New Roman" w:hAnsi="Times New Roman" w:cs="Times New Roman"/>
              </w:rPr>
              <w:t>int</w:t>
            </w:r>
            <w:proofErr w:type="spellEnd"/>
            <w:r w:rsidRPr="00703FA0">
              <w:rPr>
                <w:rFonts w:ascii="Times New Roman" w:hAnsi="Times New Roman" w:cs="Times New Roman"/>
              </w:rPr>
              <w:t xml:space="preserve">     </w:t>
            </w:r>
          </w:p>
          <w:p w14:paraId="56901C29" w14:textId="3165934E" w:rsidR="004A43CB" w:rsidRPr="00B51B0B" w:rsidRDefault="004A43CB" w:rsidP="008B6FAF">
            <w:pPr>
              <w:rPr>
                <w:rFonts w:ascii="Times New Roman" w:hAnsi="Times New Roman" w:cs="Times New Roman"/>
              </w:rPr>
            </w:pPr>
            <w:r w:rsidRPr="00703FA0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 w:rsidRPr="00703FA0">
              <w:rPr>
                <w:rFonts w:ascii="Times New Roman" w:hAnsi="Times New Roman" w:cs="Times New Roman"/>
              </w:rPr>
              <w:t>tempoDeAtendimento</w:t>
            </w:r>
            <w:proofErr w:type="spellEnd"/>
            <w:r w:rsidRPr="00703FA0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703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3FA0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</w:tr>
      <w:tr w:rsidR="004A43CB" w:rsidRPr="00B51B0B" w14:paraId="7766039C" w14:textId="77777777" w:rsidTr="00B51B0B">
        <w:tc>
          <w:tcPr>
            <w:tcW w:w="5524" w:type="dxa"/>
          </w:tcPr>
          <w:p w14:paraId="526AD134" w14:textId="4689A736" w:rsidR="004A43CB" w:rsidRPr="00703FA0" w:rsidRDefault="004A43CB" w:rsidP="004A43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03FA0">
              <w:rPr>
                <w:rFonts w:ascii="Times New Roman" w:hAnsi="Times New Roman" w:cs="Times New Roman"/>
              </w:rPr>
              <w:t xml:space="preserve">+ </w:t>
            </w:r>
            <w:proofErr w:type="spellStart"/>
            <w:proofErr w:type="gramStart"/>
            <w:r w:rsidR="00E47265" w:rsidRPr="00B51B0B">
              <w:rPr>
                <w:rFonts w:ascii="Times New Roman" w:hAnsi="Times New Roman" w:cs="Times New Roman"/>
              </w:rPr>
              <w:t>iniciarMercado</w:t>
            </w:r>
            <w:proofErr w:type="spellEnd"/>
            <w:r w:rsidR="00E47265" w:rsidRPr="00B51B0B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="00E47265" w:rsidRPr="00B51B0B">
              <w:rPr>
                <w:rFonts w:ascii="Times New Roman" w:hAnsi="Times New Roman" w:cs="Times New Roman"/>
              </w:rPr>
              <w:t>int</w:t>
            </w:r>
            <w:proofErr w:type="spellEnd"/>
            <w:r w:rsidR="00E47265" w:rsidRPr="00B51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47265" w:rsidRPr="00B51B0B">
              <w:rPr>
                <w:rFonts w:ascii="Times New Roman" w:hAnsi="Times New Roman" w:cs="Times New Roman"/>
              </w:rPr>
              <w:t>numCaixas</w:t>
            </w:r>
            <w:proofErr w:type="spellEnd"/>
            <w:r w:rsidR="00E47265" w:rsidRPr="00B51B0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E47265" w:rsidRPr="00B51B0B">
              <w:rPr>
                <w:rFonts w:ascii="Times New Roman" w:hAnsi="Times New Roman" w:cs="Times New Roman"/>
              </w:rPr>
              <w:t>int</w:t>
            </w:r>
            <w:proofErr w:type="spellEnd"/>
            <w:r w:rsidR="00E47265" w:rsidRPr="00B51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47265" w:rsidRPr="00B51B0B">
              <w:rPr>
                <w:rFonts w:ascii="Times New Roman" w:hAnsi="Times New Roman" w:cs="Times New Roman"/>
              </w:rPr>
              <w:t>tempoPorProduto</w:t>
            </w:r>
            <w:proofErr w:type="spellEnd"/>
            <w:r w:rsidR="00E47265" w:rsidRPr="00B51B0B">
              <w:rPr>
                <w:rFonts w:ascii="Times New Roman" w:hAnsi="Times New Roman" w:cs="Times New Roman"/>
              </w:rPr>
              <w:t>)</w:t>
            </w:r>
            <w:r w:rsidRPr="00703FA0">
              <w:rPr>
                <w:rFonts w:ascii="Times New Roman" w:hAnsi="Times New Roman" w:cs="Times New Roman"/>
              </w:rPr>
              <w:t xml:space="preserve">          </w:t>
            </w:r>
          </w:p>
          <w:p w14:paraId="7550F003" w14:textId="77777777" w:rsidR="00D05702" w:rsidRPr="00B51B0B" w:rsidRDefault="004A43CB" w:rsidP="004A43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03FA0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proofErr w:type="gramStart"/>
            <w:r w:rsidRPr="00703FA0">
              <w:rPr>
                <w:rFonts w:ascii="Times New Roman" w:hAnsi="Times New Roman" w:cs="Times New Roman"/>
              </w:rPr>
              <w:t>criarCliente</w:t>
            </w:r>
            <w:proofErr w:type="spellEnd"/>
            <w:r w:rsidRPr="00703FA0">
              <w:rPr>
                <w:rFonts w:ascii="Times New Roman" w:hAnsi="Times New Roman" w:cs="Times New Roman"/>
              </w:rPr>
              <w:t>(</w:t>
            </w:r>
            <w:proofErr w:type="gramEnd"/>
            <w:r w:rsidRPr="00703FA0">
              <w:rPr>
                <w:rFonts w:ascii="Times New Roman" w:hAnsi="Times New Roman" w:cs="Times New Roman"/>
              </w:rPr>
              <w:t xml:space="preserve">)   </w:t>
            </w:r>
          </w:p>
          <w:p w14:paraId="66E891F4" w14:textId="2A4194CB" w:rsidR="004A43CB" w:rsidRPr="00703FA0" w:rsidRDefault="00D05702" w:rsidP="004A43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51B0B">
              <w:rPr>
                <w:rFonts w:ascii="Times New Roman" w:hAnsi="Times New Roman" w:cs="Times New Roman"/>
              </w:rPr>
              <w:t xml:space="preserve">+ </w:t>
            </w:r>
            <w:proofErr w:type="spellStart"/>
            <w:proofErr w:type="gramStart"/>
            <w:r w:rsidRPr="00B51B0B">
              <w:rPr>
                <w:rFonts w:ascii="Times New Roman" w:hAnsi="Times New Roman" w:cs="Times New Roman"/>
              </w:rPr>
              <w:t>adicionarCaixa</w:t>
            </w:r>
            <w:proofErr w:type="spellEnd"/>
            <w:r w:rsidRPr="00B51B0B">
              <w:rPr>
                <w:rFonts w:ascii="Times New Roman" w:hAnsi="Times New Roman" w:cs="Times New Roman"/>
              </w:rPr>
              <w:t>(</w:t>
            </w:r>
            <w:proofErr w:type="gramEnd"/>
            <w:r w:rsidRPr="00B51B0B">
              <w:rPr>
                <w:rFonts w:ascii="Times New Roman" w:hAnsi="Times New Roman" w:cs="Times New Roman"/>
              </w:rPr>
              <w:t>)</w:t>
            </w:r>
            <w:r w:rsidR="004A43CB" w:rsidRPr="00703FA0">
              <w:rPr>
                <w:rFonts w:ascii="Times New Roman" w:hAnsi="Times New Roman" w:cs="Times New Roman"/>
              </w:rPr>
              <w:t xml:space="preserve">         </w:t>
            </w:r>
          </w:p>
          <w:p w14:paraId="03342439" w14:textId="77777777" w:rsidR="004A43CB" w:rsidRPr="00703FA0" w:rsidRDefault="004A43CB" w:rsidP="004A43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03FA0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proofErr w:type="gramStart"/>
            <w:r w:rsidRPr="00703FA0">
              <w:rPr>
                <w:rFonts w:ascii="Times New Roman" w:hAnsi="Times New Roman" w:cs="Times New Roman"/>
              </w:rPr>
              <w:t>removerCaixaDeAtendimento</w:t>
            </w:r>
            <w:proofErr w:type="spellEnd"/>
            <w:r w:rsidRPr="00703FA0">
              <w:rPr>
                <w:rFonts w:ascii="Times New Roman" w:hAnsi="Times New Roman" w:cs="Times New Roman"/>
              </w:rPr>
              <w:t>(</w:t>
            </w:r>
            <w:proofErr w:type="gramEnd"/>
            <w:r w:rsidRPr="00703FA0">
              <w:rPr>
                <w:rFonts w:ascii="Times New Roman" w:hAnsi="Times New Roman" w:cs="Times New Roman"/>
              </w:rPr>
              <w:t>)</w:t>
            </w:r>
          </w:p>
          <w:p w14:paraId="0452CBED" w14:textId="22C67271" w:rsidR="004A43CB" w:rsidRPr="00B51B0B" w:rsidRDefault="00A17E02" w:rsidP="004A43CB">
            <w:pPr>
              <w:rPr>
                <w:rFonts w:ascii="Times New Roman" w:hAnsi="Times New Roman" w:cs="Times New Roman"/>
              </w:rPr>
            </w:pPr>
            <w:r w:rsidRPr="00B51B0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212DF2" wp14:editId="2E77E399">
                      <wp:simplePos x="0" y="0"/>
                      <wp:positionH relativeFrom="column">
                        <wp:posOffset>461757</wp:posOffset>
                      </wp:positionH>
                      <wp:positionV relativeFrom="paragraph">
                        <wp:posOffset>261203</wp:posOffset>
                      </wp:positionV>
                      <wp:extent cx="1928692" cy="1744275"/>
                      <wp:effectExtent l="0" t="0" r="71755" b="104140"/>
                      <wp:wrapNone/>
                      <wp:docPr id="8" name="Connector: Elbow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28692" cy="1744275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0E87F8E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8" o:spid="_x0000_s1026" type="#_x0000_t34" style="position:absolute;margin-left:36.35pt;margin-top:20.55pt;width:151.85pt;height:137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" strokecolor="black [3200]" strokeweight="1.5pt">
                      <v:stroke endarrow="block"/>
                    </v:shape>
                  </w:pict>
                </mc:Fallback>
              </mc:AlternateContent>
            </w:r>
            <w:r w:rsidR="004A43CB" w:rsidRPr="00703FA0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proofErr w:type="gramStart"/>
            <w:r w:rsidR="004A43CB" w:rsidRPr="00703FA0">
              <w:rPr>
                <w:rFonts w:ascii="Times New Roman" w:hAnsi="Times New Roman" w:cs="Times New Roman"/>
              </w:rPr>
              <w:t>atenderEmTempoT</w:t>
            </w:r>
            <w:proofErr w:type="spellEnd"/>
            <w:r w:rsidR="004A43CB" w:rsidRPr="00703FA0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="00D05702" w:rsidRPr="00B51B0B">
              <w:rPr>
                <w:rFonts w:ascii="Times New Roman" w:hAnsi="Times New Roman" w:cs="Times New Roman"/>
              </w:rPr>
              <w:t>int</w:t>
            </w:r>
            <w:proofErr w:type="spellEnd"/>
            <w:r w:rsidR="00D05702" w:rsidRPr="00B51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05702" w:rsidRPr="00B51B0B">
              <w:rPr>
                <w:rFonts w:ascii="Times New Roman" w:hAnsi="Times New Roman" w:cs="Times New Roman"/>
              </w:rPr>
              <w:t>tempoDeAtendimento</w:t>
            </w:r>
            <w:proofErr w:type="spellEnd"/>
            <w:r w:rsidR="004A43CB" w:rsidRPr="00703FA0">
              <w:rPr>
                <w:rFonts w:ascii="Times New Roman" w:hAnsi="Times New Roman" w:cs="Times New Roman"/>
              </w:rPr>
              <w:t>)</w:t>
            </w:r>
          </w:p>
        </w:tc>
      </w:tr>
    </w:tbl>
    <w:p w14:paraId="258FD6F4" w14:textId="0DB40799" w:rsidR="00317278" w:rsidRPr="00B51B0B" w:rsidRDefault="00A17E02" w:rsidP="00317278">
      <w:pPr>
        <w:rPr>
          <w:rFonts w:ascii="Times New Roman" w:hAnsi="Times New Roman" w:cs="Times New Roman"/>
        </w:rPr>
      </w:pPr>
      <w:r w:rsidRPr="00B51B0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460346" wp14:editId="7F36FE65">
                <wp:simplePos x="0" y="0"/>
                <wp:positionH relativeFrom="column">
                  <wp:posOffset>1755140</wp:posOffset>
                </wp:positionH>
                <wp:positionV relativeFrom="paragraph">
                  <wp:posOffset>3054188</wp:posOffset>
                </wp:positionV>
                <wp:extent cx="2934970" cy="1044575"/>
                <wp:effectExtent l="38100" t="0" r="17780" b="98425"/>
                <wp:wrapNone/>
                <wp:docPr id="9" name="Connector: Elb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34970" cy="10445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C08D9D" id="Connector: Elbow 9" o:spid="_x0000_s1026" type="#_x0000_t34" style="position:absolute;margin-left:138.2pt;margin-top:240.5pt;width:231.1pt;height:82.2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" strokecolor="black [3200]" strokeweight="1.5pt">
                <v:stroke endarrow="block"/>
              </v:shape>
            </w:pict>
          </mc:Fallback>
        </mc:AlternateContent>
      </w:r>
      <w:r w:rsidRPr="00B51B0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F82AFB" wp14:editId="4E942504">
                <wp:simplePos x="0" y="0"/>
                <wp:positionH relativeFrom="column">
                  <wp:posOffset>2322579</wp:posOffset>
                </wp:positionH>
                <wp:positionV relativeFrom="paragraph">
                  <wp:posOffset>1647190</wp:posOffset>
                </wp:positionV>
                <wp:extent cx="194945" cy="168910"/>
                <wp:effectExtent l="19050" t="19050" r="14605" b="40640"/>
                <wp:wrapNone/>
                <wp:docPr id="11" name="Diamon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" cy="16891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D89F72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1" o:spid="_x0000_s1026" type="#_x0000_t4" style="position:absolute;margin-left:182.9pt;margin-top:129.7pt;width:15.35pt;height:13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" fillcolor="#5b9bd5 [3204]" strokecolor="#091723 [484]" strokeweight="1pt"/>
            </w:pict>
          </mc:Fallback>
        </mc:AlternateContent>
      </w:r>
    </w:p>
    <w:tbl>
      <w:tblPr>
        <w:tblStyle w:val="TableGrid"/>
        <w:tblW w:w="5240" w:type="dxa"/>
        <w:tblInd w:w="394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40"/>
      </w:tblGrid>
      <w:tr w:rsidR="004A43CB" w:rsidRPr="00B51B0B" w14:paraId="77F4F749" w14:textId="77777777" w:rsidTr="00A17E02">
        <w:trPr>
          <w:trHeight w:val="510"/>
        </w:trPr>
        <w:tc>
          <w:tcPr>
            <w:tcW w:w="5240" w:type="dxa"/>
            <w:vAlign w:val="center"/>
          </w:tcPr>
          <w:p w14:paraId="265DCFAD" w14:textId="09FE3C4A" w:rsidR="004A43CB" w:rsidRPr="00B51B0B" w:rsidRDefault="004A43CB" w:rsidP="00E47265">
            <w:pPr>
              <w:jc w:val="center"/>
              <w:rPr>
                <w:rFonts w:ascii="Times New Roman" w:hAnsi="Times New Roman" w:cs="Times New Roman"/>
              </w:rPr>
            </w:pPr>
            <w:r w:rsidRPr="00703FA0">
              <w:rPr>
                <w:rFonts w:ascii="Times New Roman" w:hAnsi="Times New Roman" w:cs="Times New Roman"/>
              </w:rPr>
              <w:t>Caixa</w:t>
            </w:r>
          </w:p>
        </w:tc>
      </w:tr>
      <w:tr w:rsidR="004A43CB" w:rsidRPr="00B51B0B" w14:paraId="363BDF5C" w14:textId="77777777" w:rsidTr="00A17E02">
        <w:tc>
          <w:tcPr>
            <w:tcW w:w="5240" w:type="dxa"/>
          </w:tcPr>
          <w:p w14:paraId="77804F52" w14:textId="77777777" w:rsidR="00D05702" w:rsidRPr="00B51B0B" w:rsidRDefault="004A43CB" w:rsidP="00D0570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03FA0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proofErr w:type="gramStart"/>
            <w:r w:rsidRPr="00703FA0">
              <w:rPr>
                <w:rFonts w:ascii="Times New Roman" w:hAnsi="Times New Roman" w:cs="Times New Roman"/>
              </w:rPr>
              <w:t>idCaixa</w:t>
            </w:r>
            <w:proofErr w:type="spellEnd"/>
            <w:r w:rsidRPr="00703FA0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703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3FA0">
              <w:rPr>
                <w:rFonts w:ascii="Times New Roman" w:hAnsi="Times New Roman" w:cs="Times New Roman"/>
              </w:rPr>
              <w:t>int</w:t>
            </w:r>
            <w:proofErr w:type="spellEnd"/>
            <w:r w:rsidRPr="00703FA0">
              <w:rPr>
                <w:rFonts w:ascii="Times New Roman" w:hAnsi="Times New Roman" w:cs="Times New Roman"/>
              </w:rPr>
              <w:t xml:space="preserve">   </w:t>
            </w:r>
          </w:p>
          <w:p w14:paraId="31297BF0" w14:textId="692100CD" w:rsidR="004A43CB" w:rsidRPr="00703FA0" w:rsidRDefault="00D05702" w:rsidP="00D0570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51B0B">
              <w:rPr>
                <w:rFonts w:ascii="Times New Roman" w:hAnsi="Times New Roman" w:cs="Times New Roman"/>
              </w:rPr>
              <w:t>-</w:t>
            </w:r>
            <w:proofErr w:type="spellStart"/>
            <w:r w:rsidRPr="00B51B0B">
              <w:rPr>
                <w:rFonts w:ascii="Times New Roman" w:hAnsi="Times New Roman" w:cs="Times New Roman"/>
              </w:rPr>
              <w:t>totalDeClientesNaFila</w:t>
            </w:r>
            <w:proofErr w:type="spellEnd"/>
            <w:r w:rsidRPr="00B51B0B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B51B0B">
              <w:rPr>
                <w:rFonts w:ascii="Times New Roman" w:hAnsi="Times New Roman" w:cs="Times New Roman"/>
              </w:rPr>
              <w:t>int</w:t>
            </w:r>
            <w:proofErr w:type="spellEnd"/>
            <w:r w:rsidR="004A43CB" w:rsidRPr="00703FA0">
              <w:rPr>
                <w:rFonts w:ascii="Times New Roman" w:hAnsi="Times New Roman" w:cs="Times New Roman"/>
              </w:rPr>
              <w:t xml:space="preserve">          </w:t>
            </w:r>
          </w:p>
          <w:p w14:paraId="1F8464A4" w14:textId="4395892F" w:rsidR="004A43CB" w:rsidRPr="00703FA0" w:rsidRDefault="004A43CB" w:rsidP="004A43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03FA0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="00D05702" w:rsidRPr="00B51B0B">
              <w:rPr>
                <w:rFonts w:ascii="Times New Roman" w:hAnsi="Times New Roman" w:cs="Times New Roman"/>
              </w:rPr>
              <w:t>tempoRestanteParaClienteActual</w:t>
            </w:r>
            <w:proofErr w:type="spellEnd"/>
            <w:r w:rsidRPr="00703FA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03FA0">
              <w:rPr>
                <w:rFonts w:ascii="Times New Roman" w:hAnsi="Times New Roman" w:cs="Times New Roman"/>
              </w:rPr>
              <w:t>int</w:t>
            </w:r>
            <w:proofErr w:type="spellEnd"/>
            <w:r w:rsidRPr="00703FA0">
              <w:rPr>
                <w:rFonts w:ascii="Times New Roman" w:hAnsi="Times New Roman" w:cs="Times New Roman"/>
              </w:rPr>
              <w:t xml:space="preserve">      </w:t>
            </w:r>
          </w:p>
          <w:p w14:paraId="3515BD7C" w14:textId="43C388EE" w:rsidR="004A43CB" w:rsidRPr="00703FA0" w:rsidRDefault="004A43CB" w:rsidP="004A43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03FA0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="00D05702" w:rsidRPr="00B51B0B">
              <w:rPr>
                <w:rFonts w:ascii="Times New Roman" w:hAnsi="Times New Roman" w:cs="Times New Roman"/>
              </w:rPr>
              <w:t>totalDeClientesAtendidos</w:t>
            </w:r>
            <w:proofErr w:type="spellEnd"/>
            <w:r w:rsidRPr="00703FA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03FA0">
              <w:rPr>
                <w:rFonts w:ascii="Times New Roman" w:hAnsi="Times New Roman" w:cs="Times New Roman"/>
              </w:rPr>
              <w:t>int</w:t>
            </w:r>
            <w:proofErr w:type="spellEnd"/>
            <w:r w:rsidRPr="00703FA0">
              <w:rPr>
                <w:rFonts w:ascii="Times New Roman" w:hAnsi="Times New Roman" w:cs="Times New Roman"/>
              </w:rPr>
              <w:t xml:space="preserve">      </w:t>
            </w:r>
          </w:p>
          <w:p w14:paraId="5E6FBFF5" w14:textId="77777777" w:rsidR="00D05702" w:rsidRPr="00B51B0B" w:rsidRDefault="004A43CB" w:rsidP="00D0570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03FA0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="00D05702" w:rsidRPr="00B51B0B">
              <w:rPr>
                <w:rFonts w:ascii="Times New Roman" w:hAnsi="Times New Roman" w:cs="Times New Roman"/>
              </w:rPr>
              <w:t>tempoTotalDeAtendimento</w:t>
            </w:r>
            <w:proofErr w:type="spellEnd"/>
            <w:r w:rsidRPr="00703FA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03FA0">
              <w:rPr>
                <w:rFonts w:ascii="Times New Roman" w:hAnsi="Times New Roman" w:cs="Times New Roman"/>
              </w:rPr>
              <w:t>int</w:t>
            </w:r>
            <w:proofErr w:type="spellEnd"/>
          </w:p>
          <w:p w14:paraId="3393554B" w14:textId="350C3BF9" w:rsidR="004A43CB" w:rsidRPr="00B51B0B" w:rsidRDefault="00D05702" w:rsidP="00D0570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51B0B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B51B0B">
              <w:rPr>
                <w:rFonts w:ascii="Times New Roman" w:hAnsi="Times New Roman" w:cs="Times New Roman"/>
              </w:rPr>
              <w:t>tempoMedioDeAtendimentoPorCliente</w:t>
            </w:r>
            <w:proofErr w:type="spellEnd"/>
            <w:r w:rsidRPr="00B51B0B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B51B0B">
              <w:rPr>
                <w:rFonts w:ascii="Times New Roman" w:hAnsi="Times New Roman" w:cs="Times New Roman"/>
              </w:rPr>
              <w:t>int</w:t>
            </w:r>
            <w:proofErr w:type="spellEnd"/>
            <w:r w:rsidR="004A43CB" w:rsidRPr="00703FA0">
              <w:rPr>
                <w:rFonts w:ascii="Times New Roman" w:hAnsi="Times New Roman" w:cs="Times New Roman"/>
              </w:rPr>
              <w:t xml:space="preserve">   </w:t>
            </w:r>
          </w:p>
        </w:tc>
      </w:tr>
      <w:tr w:rsidR="004A43CB" w:rsidRPr="00B51B0B" w14:paraId="7E328A3E" w14:textId="77777777" w:rsidTr="00A17E02">
        <w:tc>
          <w:tcPr>
            <w:tcW w:w="5240" w:type="dxa"/>
          </w:tcPr>
          <w:p w14:paraId="1D44FE7A" w14:textId="587F3970" w:rsidR="004A43CB" w:rsidRPr="00703FA0" w:rsidRDefault="004A43CB" w:rsidP="004A43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03FA0">
              <w:rPr>
                <w:rFonts w:ascii="Times New Roman" w:hAnsi="Times New Roman" w:cs="Times New Roman"/>
              </w:rPr>
              <w:t xml:space="preserve">+ </w:t>
            </w:r>
            <w:proofErr w:type="spellStart"/>
            <w:proofErr w:type="gramStart"/>
            <w:r w:rsidR="00E47265" w:rsidRPr="00B51B0B">
              <w:rPr>
                <w:rFonts w:ascii="Times New Roman" w:hAnsi="Times New Roman" w:cs="Times New Roman"/>
              </w:rPr>
              <w:t>adicionarCliente</w:t>
            </w:r>
            <w:proofErr w:type="spellEnd"/>
            <w:r w:rsidR="00E47265" w:rsidRPr="00B51B0B">
              <w:rPr>
                <w:rFonts w:ascii="Times New Roman" w:hAnsi="Times New Roman" w:cs="Times New Roman"/>
              </w:rPr>
              <w:t>(</w:t>
            </w:r>
            <w:proofErr w:type="gramEnd"/>
            <w:r w:rsidR="00E47265" w:rsidRPr="00B51B0B">
              <w:rPr>
                <w:rFonts w:ascii="Times New Roman" w:hAnsi="Times New Roman" w:cs="Times New Roman"/>
              </w:rPr>
              <w:t xml:space="preserve">Cliente c, </w:t>
            </w:r>
            <w:proofErr w:type="spellStart"/>
            <w:r w:rsidR="00E47265" w:rsidRPr="00B51B0B">
              <w:rPr>
                <w:rFonts w:ascii="Times New Roman" w:hAnsi="Times New Roman" w:cs="Times New Roman"/>
              </w:rPr>
              <w:t>int</w:t>
            </w:r>
            <w:proofErr w:type="spellEnd"/>
            <w:r w:rsidR="00E47265" w:rsidRPr="00B51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47265" w:rsidRPr="00B51B0B">
              <w:rPr>
                <w:rFonts w:ascii="Times New Roman" w:hAnsi="Times New Roman" w:cs="Times New Roman"/>
              </w:rPr>
              <w:t>tempoPorProduto</w:t>
            </w:r>
            <w:proofErr w:type="spellEnd"/>
            <w:r w:rsidR="00E47265" w:rsidRPr="00B51B0B">
              <w:rPr>
                <w:rFonts w:ascii="Times New Roman" w:hAnsi="Times New Roman" w:cs="Times New Roman"/>
              </w:rPr>
              <w:t>)</w:t>
            </w:r>
          </w:p>
          <w:p w14:paraId="1A8512E5" w14:textId="60DB610B" w:rsidR="004A43CB" w:rsidRPr="00B51B0B" w:rsidRDefault="004A43CB" w:rsidP="004A43CB">
            <w:pPr>
              <w:rPr>
                <w:rFonts w:ascii="Times New Roman" w:hAnsi="Times New Roman" w:cs="Times New Roman"/>
              </w:rPr>
            </w:pPr>
            <w:r w:rsidRPr="00703FA0">
              <w:rPr>
                <w:rFonts w:ascii="Times New Roman" w:hAnsi="Times New Roman" w:cs="Times New Roman"/>
              </w:rPr>
              <w:t xml:space="preserve">+ </w:t>
            </w:r>
            <w:proofErr w:type="spellStart"/>
            <w:proofErr w:type="gramStart"/>
            <w:r w:rsidR="00E47265" w:rsidRPr="00B51B0B">
              <w:rPr>
                <w:rFonts w:ascii="Times New Roman" w:hAnsi="Times New Roman" w:cs="Times New Roman"/>
              </w:rPr>
              <w:t>atenderTempo</w:t>
            </w:r>
            <w:proofErr w:type="spellEnd"/>
            <w:r w:rsidR="00E47265" w:rsidRPr="00B51B0B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="00E47265" w:rsidRPr="00B51B0B">
              <w:rPr>
                <w:rFonts w:ascii="Times New Roman" w:hAnsi="Times New Roman" w:cs="Times New Roman"/>
              </w:rPr>
              <w:t>int</w:t>
            </w:r>
            <w:proofErr w:type="spellEnd"/>
            <w:r w:rsidR="00E47265" w:rsidRPr="00B51B0B">
              <w:rPr>
                <w:rFonts w:ascii="Times New Roman" w:hAnsi="Times New Roman" w:cs="Times New Roman"/>
              </w:rPr>
              <w:t xml:space="preserve"> T, </w:t>
            </w:r>
            <w:proofErr w:type="spellStart"/>
            <w:r w:rsidR="00E47265" w:rsidRPr="00B51B0B">
              <w:rPr>
                <w:rFonts w:ascii="Times New Roman" w:hAnsi="Times New Roman" w:cs="Times New Roman"/>
              </w:rPr>
              <w:t>int</w:t>
            </w:r>
            <w:proofErr w:type="spellEnd"/>
            <w:r w:rsidR="00E47265" w:rsidRPr="00B51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47265" w:rsidRPr="00B51B0B">
              <w:rPr>
                <w:rFonts w:ascii="Times New Roman" w:hAnsi="Times New Roman" w:cs="Times New Roman"/>
              </w:rPr>
              <w:t>tempoPorProduto</w:t>
            </w:r>
            <w:proofErr w:type="spellEnd"/>
            <w:r w:rsidR="00E47265" w:rsidRPr="00B51B0B">
              <w:rPr>
                <w:rFonts w:ascii="Times New Roman" w:hAnsi="Times New Roman" w:cs="Times New Roman"/>
              </w:rPr>
              <w:t>)</w:t>
            </w:r>
          </w:p>
        </w:tc>
      </w:tr>
    </w:tbl>
    <w:p w14:paraId="73EE7AEC" w14:textId="21F4E763" w:rsidR="004A43CB" w:rsidRPr="00B51B0B" w:rsidRDefault="00A17E02" w:rsidP="004A43CB">
      <w:pPr>
        <w:rPr>
          <w:rFonts w:ascii="Times New Roman" w:hAnsi="Times New Roman" w:cs="Times New Roman"/>
        </w:rPr>
      </w:pPr>
      <w:r w:rsidRPr="00B51B0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22CABF" wp14:editId="3AAF2C11">
                <wp:simplePos x="0" y="0"/>
                <wp:positionH relativeFrom="column">
                  <wp:posOffset>1728860</wp:posOffset>
                </wp:positionH>
                <wp:positionV relativeFrom="paragraph">
                  <wp:posOffset>952804</wp:posOffset>
                </wp:positionV>
                <wp:extent cx="195462" cy="169049"/>
                <wp:effectExtent l="19050" t="19050" r="14605" b="40640"/>
                <wp:wrapNone/>
                <wp:docPr id="10" name="Diamon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62" cy="169049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64404" id="Diamond 10" o:spid="_x0000_s1026" type="#_x0000_t4" style="position:absolute;margin-left:136.15pt;margin-top:75pt;width:15.4pt;height:13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" fillcolor="#5b9bd5 [3204]" strokecolor="#091723 [484]" strokeweight="1pt"/>
            </w:pict>
          </mc:Fallback>
        </mc:AlternateConten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89"/>
      </w:tblGrid>
      <w:tr w:rsidR="004A43CB" w:rsidRPr="00B51B0B" w14:paraId="4436EF13" w14:textId="77777777" w:rsidTr="00A17E02">
        <w:trPr>
          <w:trHeight w:val="510"/>
        </w:trPr>
        <w:tc>
          <w:tcPr>
            <w:tcW w:w="2689" w:type="dxa"/>
            <w:vAlign w:val="center"/>
          </w:tcPr>
          <w:p w14:paraId="1EEEA4DA" w14:textId="795BA21E" w:rsidR="004A43CB" w:rsidRPr="00B51B0B" w:rsidRDefault="004A43CB" w:rsidP="00E47265">
            <w:pPr>
              <w:jc w:val="center"/>
              <w:rPr>
                <w:rFonts w:ascii="Times New Roman" w:hAnsi="Times New Roman" w:cs="Times New Roman"/>
              </w:rPr>
            </w:pPr>
            <w:r w:rsidRPr="00703FA0">
              <w:rPr>
                <w:rFonts w:ascii="Times New Roman" w:hAnsi="Times New Roman" w:cs="Times New Roman"/>
              </w:rPr>
              <w:t>Cliente</w:t>
            </w:r>
          </w:p>
        </w:tc>
      </w:tr>
      <w:tr w:rsidR="004A43CB" w:rsidRPr="00B51B0B" w14:paraId="7A2B3F68" w14:textId="77777777" w:rsidTr="00A17E02">
        <w:tc>
          <w:tcPr>
            <w:tcW w:w="2689" w:type="dxa"/>
          </w:tcPr>
          <w:p w14:paraId="7B5CFAE8" w14:textId="7A7A7539" w:rsidR="004A43CB" w:rsidRPr="00703FA0" w:rsidRDefault="004A43CB" w:rsidP="004A43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03FA0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 w:rsidRPr="00703FA0">
              <w:rPr>
                <w:rFonts w:ascii="Times New Roman" w:hAnsi="Times New Roman" w:cs="Times New Roman"/>
              </w:rPr>
              <w:t>idCliente</w:t>
            </w:r>
            <w:proofErr w:type="spellEnd"/>
            <w:r w:rsidRPr="00703FA0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703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3FA0">
              <w:rPr>
                <w:rFonts w:ascii="Times New Roman" w:hAnsi="Times New Roman" w:cs="Times New Roman"/>
              </w:rPr>
              <w:t>String</w:t>
            </w:r>
            <w:proofErr w:type="spellEnd"/>
          </w:p>
          <w:p w14:paraId="0E4B4F3B" w14:textId="2178B16A" w:rsidR="004A43CB" w:rsidRPr="00B51B0B" w:rsidRDefault="004A43CB" w:rsidP="004A43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03FA0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proofErr w:type="gramStart"/>
            <w:r w:rsidRPr="00703FA0">
              <w:rPr>
                <w:rFonts w:ascii="Times New Roman" w:hAnsi="Times New Roman" w:cs="Times New Roman"/>
              </w:rPr>
              <w:t>totalProdutos</w:t>
            </w:r>
            <w:proofErr w:type="spellEnd"/>
            <w:r w:rsidRPr="00703FA0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703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3FA0">
              <w:rPr>
                <w:rFonts w:ascii="Times New Roman" w:hAnsi="Times New Roman" w:cs="Times New Roman"/>
              </w:rPr>
              <w:t>int</w:t>
            </w:r>
            <w:proofErr w:type="spellEnd"/>
            <w:r w:rsidRPr="00703FA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4A43CB" w:rsidRPr="00B51B0B" w14:paraId="24CF3C3F" w14:textId="77777777" w:rsidTr="00A17E02">
        <w:tc>
          <w:tcPr>
            <w:tcW w:w="2689" w:type="dxa"/>
          </w:tcPr>
          <w:p w14:paraId="2E484015" w14:textId="4C5EE251" w:rsidR="004A43CB" w:rsidRPr="00B51B0B" w:rsidRDefault="004A43CB" w:rsidP="00ED4127">
            <w:pPr>
              <w:rPr>
                <w:rFonts w:ascii="Times New Roman" w:hAnsi="Times New Roman" w:cs="Times New Roman"/>
              </w:rPr>
            </w:pPr>
          </w:p>
        </w:tc>
      </w:tr>
    </w:tbl>
    <w:p w14:paraId="3D4715D4" w14:textId="77777777" w:rsidR="004A43CB" w:rsidRPr="00B51B0B" w:rsidRDefault="004A43CB" w:rsidP="004A43CB">
      <w:pPr>
        <w:rPr>
          <w:rFonts w:ascii="Times New Roman" w:hAnsi="Times New Roman" w:cs="Times New Roman"/>
        </w:rPr>
      </w:pPr>
    </w:p>
    <w:p w14:paraId="4D7C360F" w14:textId="77777777" w:rsidR="00E47265" w:rsidRPr="00B51B0B" w:rsidRDefault="00E47265" w:rsidP="004A43CB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807"/>
      </w:tblGrid>
      <w:tr w:rsidR="004A43CB" w:rsidRPr="00B51B0B" w14:paraId="59E5C039" w14:textId="77777777" w:rsidTr="00A17E02">
        <w:trPr>
          <w:trHeight w:val="510"/>
        </w:trPr>
        <w:tc>
          <w:tcPr>
            <w:tcW w:w="5807" w:type="dxa"/>
            <w:vAlign w:val="center"/>
          </w:tcPr>
          <w:p w14:paraId="6B1D30CB" w14:textId="28218C25" w:rsidR="004A43CB" w:rsidRPr="00B51B0B" w:rsidRDefault="00D05702" w:rsidP="00E4726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51B0B">
              <w:rPr>
                <w:rFonts w:ascii="Times New Roman" w:hAnsi="Times New Roman" w:cs="Times New Roman"/>
              </w:rPr>
              <w:lastRenderedPageBreak/>
              <w:t>GestorDeFicheiros</w:t>
            </w:r>
            <w:proofErr w:type="spellEnd"/>
          </w:p>
        </w:tc>
      </w:tr>
      <w:tr w:rsidR="004A43CB" w:rsidRPr="00B51B0B" w14:paraId="2F30AEC3" w14:textId="77777777" w:rsidTr="00A17E02">
        <w:tc>
          <w:tcPr>
            <w:tcW w:w="5807" w:type="dxa"/>
          </w:tcPr>
          <w:p w14:paraId="5E0C3AE0" w14:textId="42C4EEE3" w:rsidR="004A43CB" w:rsidRPr="00B51B0B" w:rsidRDefault="004A43CB" w:rsidP="00ED4127">
            <w:pPr>
              <w:rPr>
                <w:rFonts w:ascii="Times New Roman" w:hAnsi="Times New Roman" w:cs="Times New Roman"/>
              </w:rPr>
            </w:pPr>
            <w:r w:rsidRPr="00703FA0">
              <w:rPr>
                <w:rFonts w:ascii="Times New Roman" w:hAnsi="Times New Roman" w:cs="Times New Roman"/>
              </w:rPr>
              <w:t xml:space="preserve"> - </w:t>
            </w:r>
            <w:r w:rsidR="00D05702" w:rsidRPr="00B51B0B">
              <w:rPr>
                <w:rFonts w:ascii="Times New Roman" w:hAnsi="Times New Roman" w:cs="Times New Roman"/>
              </w:rPr>
              <w:t>FICHEIRO</w:t>
            </w:r>
            <w:r w:rsidRPr="00703FA0">
              <w:rPr>
                <w:rFonts w:ascii="Times New Roman" w:hAnsi="Times New Roman" w:cs="Times New Roman"/>
              </w:rPr>
              <w:t>:</w:t>
            </w:r>
            <w:r w:rsidR="00D05702" w:rsidRPr="00B51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05702" w:rsidRPr="00B51B0B">
              <w:rPr>
                <w:rFonts w:ascii="Times New Roman" w:hAnsi="Times New Roman" w:cs="Times New Roman"/>
              </w:rPr>
              <w:t>string</w:t>
            </w:r>
            <w:proofErr w:type="spellEnd"/>
            <w:r w:rsidRPr="00703FA0">
              <w:rPr>
                <w:rFonts w:ascii="Times New Roman" w:hAnsi="Times New Roman" w:cs="Times New Roman"/>
              </w:rPr>
              <w:t xml:space="preserve">     </w:t>
            </w:r>
          </w:p>
          <w:p w14:paraId="02C3DE38" w14:textId="0D67D3EC" w:rsidR="004A43CB" w:rsidRPr="00B51B0B" w:rsidRDefault="004A43CB" w:rsidP="00ED4127">
            <w:pPr>
              <w:rPr>
                <w:rFonts w:ascii="Times New Roman" w:hAnsi="Times New Roman" w:cs="Times New Roman"/>
              </w:rPr>
            </w:pPr>
            <w:r w:rsidRPr="00703FA0">
              <w:rPr>
                <w:rFonts w:ascii="Times New Roman" w:hAnsi="Times New Roman" w:cs="Times New Roman"/>
              </w:rPr>
              <w:t xml:space="preserve">- </w:t>
            </w:r>
            <w:proofErr w:type="gramStart"/>
            <w:r w:rsidR="00D05702" w:rsidRPr="00B51B0B">
              <w:rPr>
                <w:rFonts w:ascii="Times New Roman" w:hAnsi="Times New Roman" w:cs="Times New Roman"/>
              </w:rPr>
              <w:t>FORMATO</w:t>
            </w:r>
            <w:r w:rsidRPr="00703FA0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703F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05702" w:rsidRPr="00B51B0B">
              <w:rPr>
                <w:rFonts w:ascii="Times New Roman" w:hAnsi="Times New Roman" w:cs="Times New Roman"/>
              </w:rPr>
              <w:t>DateTimeFormatter</w:t>
            </w:r>
            <w:proofErr w:type="spellEnd"/>
          </w:p>
        </w:tc>
      </w:tr>
      <w:tr w:rsidR="004A43CB" w:rsidRPr="00B51B0B" w14:paraId="3A1DF85D" w14:textId="77777777" w:rsidTr="00A17E02">
        <w:tc>
          <w:tcPr>
            <w:tcW w:w="5807" w:type="dxa"/>
          </w:tcPr>
          <w:p w14:paraId="20E98848" w14:textId="24CB6B95" w:rsidR="004A43CB" w:rsidRPr="00B51B0B" w:rsidRDefault="004A43CB" w:rsidP="00D0570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03FA0">
              <w:rPr>
                <w:rFonts w:ascii="Times New Roman" w:hAnsi="Times New Roman" w:cs="Times New Roman"/>
              </w:rPr>
              <w:t>+</w:t>
            </w:r>
            <w:r w:rsidR="00E47265" w:rsidRPr="00B51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="00E47265" w:rsidRPr="00B51B0B">
              <w:rPr>
                <w:rFonts w:ascii="Times New Roman" w:hAnsi="Times New Roman" w:cs="Times New Roman"/>
              </w:rPr>
              <w:t>registrarSimulacao</w:t>
            </w:r>
            <w:proofErr w:type="spellEnd"/>
            <w:r w:rsidR="00E47265" w:rsidRPr="00B51B0B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="00E47265" w:rsidRPr="00B51B0B">
              <w:rPr>
                <w:rFonts w:ascii="Times New Roman" w:hAnsi="Times New Roman" w:cs="Times New Roman"/>
              </w:rPr>
              <w:t>String</w:t>
            </w:r>
            <w:proofErr w:type="spellEnd"/>
            <w:r w:rsidR="00E47265" w:rsidRPr="00B51B0B">
              <w:rPr>
                <w:rFonts w:ascii="Times New Roman" w:hAnsi="Times New Roman" w:cs="Times New Roman"/>
              </w:rPr>
              <w:t xml:space="preserve"> titulo, </w:t>
            </w:r>
            <w:proofErr w:type="spellStart"/>
            <w:r w:rsidR="00E47265" w:rsidRPr="00B51B0B">
              <w:rPr>
                <w:rFonts w:ascii="Times New Roman" w:hAnsi="Times New Roman" w:cs="Times New Roman"/>
              </w:rPr>
              <w:t>String</w:t>
            </w:r>
            <w:proofErr w:type="spellEnd"/>
            <w:r w:rsidR="00E47265" w:rsidRPr="00B51B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47265" w:rsidRPr="00B51B0B">
              <w:rPr>
                <w:rFonts w:ascii="Times New Roman" w:hAnsi="Times New Roman" w:cs="Times New Roman"/>
              </w:rPr>
              <w:t>conteudo</w:t>
            </w:r>
            <w:proofErr w:type="spellEnd"/>
            <w:r w:rsidR="00E47265" w:rsidRPr="00B51B0B">
              <w:rPr>
                <w:rFonts w:ascii="Times New Roman" w:hAnsi="Times New Roman" w:cs="Times New Roman"/>
              </w:rPr>
              <w:t>)</w:t>
            </w:r>
            <w:r w:rsidRPr="00703FA0">
              <w:rPr>
                <w:rFonts w:ascii="Times New Roman" w:hAnsi="Times New Roman" w:cs="Times New Roman"/>
              </w:rPr>
              <w:t xml:space="preserve">    </w:t>
            </w:r>
          </w:p>
        </w:tc>
      </w:tr>
    </w:tbl>
    <w:p w14:paraId="2ACDE932" w14:textId="77777777" w:rsidR="004A43CB" w:rsidRPr="00B51B0B" w:rsidRDefault="004A43CB" w:rsidP="004A43CB">
      <w:pPr>
        <w:rPr>
          <w:rFonts w:ascii="Times New Roman" w:hAnsi="Times New Roman" w:cs="Times New Roman"/>
        </w:rPr>
      </w:pPr>
    </w:p>
    <w:p w14:paraId="1D0215BF" w14:textId="77777777" w:rsidR="004A43CB" w:rsidRPr="00B51B0B" w:rsidRDefault="004A43CB" w:rsidP="00317278">
      <w:pPr>
        <w:rPr>
          <w:rFonts w:ascii="Times New Roman" w:hAnsi="Times New Roman" w:cs="Times New Roman"/>
        </w:rPr>
      </w:pPr>
    </w:p>
    <w:p w14:paraId="58927804" w14:textId="77777777" w:rsidR="00E47265" w:rsidRPr="00B51B0B" w:rsidRDefault="00E47265" w:rsidP="00317278">
      <w:pPr>
        <w:rPr>
          <w:rFonts w:ascii="Times New Roman" w:hAnsi="Times New Roman" w:cs="Times New Roman"/>
        </w:rPr>
      </w:pPr>
    </w:p>
    <w:p w14:paraId="260392A2" w14:textId="77777777" w:rsidR="00E47265" w:rsidRPr="00B51B0B" w:rsidRDefault="00E47265" w:rsidP="00317278">
      <w:pPr>
        <w:rPr>
          <w:rFonts w:ascii="Times New Roman" w:hAnsi="Times New Roman" w:cs="Times New Roman"/>
        </w:rPr>
      </w:pPr>
    </w:p>
    <w:p w14:paraId="601626D9" w14:textId="77777777" w:rsidR="00E47265" w:rsidRPr="00B51B0B" w:rsidRDefault="00E47265" w:rsidP="00317278">
      <w:pPr>
        <w:rPr>
          <w:rFonts w:ascii="Times New Roman" w:hAnsi="Times New Roman" w:cs="Times New Roman"/>
        </w:rPr>
      </w:pPr>
    </w:p>
    <w:p w14:paraId="5D8E8291" w14:textId="77777777" w:rsidR="00E47265" w:rsidRPr="00B51B0B" w:rsidRDefault="00E47265" w:rsidP="00317278">
      <w:pPr>
        <w:rPr>
          <w:rFonts w:ascii="Times New Roman" w:hAnsi="Times New Roman" w:cs="Times New Roman"/>
        </w:rPr>
      </w:pPr>
    </w:p>
    <w:p w14:paraId="43B41689" w14:textId="77777777" w:rsidR="00E47265" w:rsidRPr="00B51B0B" w:rsidRDefault="00E47265" w:rsidP="00317278">
      <w:pPr>
        <w:rPr>
          <w:rFonts w:ascii="Times New Roman" w:hAnsi="Times New Roman" w:cs="Times New Roman"/>
        </w:rPr>
      </w:pPr>
    </w:p>
    <w:p w14:paraId="72282B83" w14:textId="77777777" w:rsidR="00E47265" w:rsidRPr="00B51B0B" w:rsidRDefault="00E47265" w:rsidP="00317278">
      <w:pPr>
        <w:rPr>
          <w:rFonts w:ascii="Times New Roman" w:hAnsi="Times New Roman" w:cs="Times New Roman"/>
        </w:rPr>
      </w:pPr>
    </w:p>
    <w:p w14:paraId="2B3788E0" w14:textId="77777777" w:rsidR="00E47265" w:rsidRPr="00B51B0B" w:rsidRDefault="00E47265" w:rsidP="00317278">
      <w:pPr>
        <w:rPr>
          <w:rFonts w:ascii="Times New Roman" w:hAnsi="Times New Roman" w:cs="Times New Roman"/>
        </w:rPr>
      </w:pPr>
    </w:p>
    <w:p w14:paraId="42AAEF9D" w14:textId="77777777" w:rsidR="00E47265" w:rsidRPr="00B51B0B" w:rsidRDefault="00E47265" w:rsidP="00317278">
      <w:pPr>
        <w:rPr>
          <w:rFonts w:ascii="Times New Roman" w:hAnsi="Times New Roman" w:cs="Times New Roman"/>
        </w:rPr>
      </w:pPr>
    </w:p>
    <w:p w14:paraId="37B2DC8B" w14:textId="77777777" w:rsidR="00E47265" w:rsidRPr="00B51B0B" w:rsidRDefault="00E47265" w:rsidP="00317278">
      <w:pPr>
        <w:rPr>
          <w:rFonts w:ascii="Times New Roman" w:hAnsi="Times New Roman" w:cs="Times New Roman"/>
        </w:rPr>
      </w:pPr>
    </w:p>
    <w:p w14:paraId="5E4771FA" w14:textId="77777777" w:rsidR="00E47265" w:rsidRPr="00B51B0B" w:rsidRDefault="00E47265" w:rsidP="00317278">
      <w:pPr>
        <w:rPr>
          <w:rFonts w:ascii="Times New Roman" w:hAnsi="Times New Roman" w:cs="Times New Roman"/>
        </w:rPr>
      </w:pPr>
    </w:p>
    <w:p w14:paraId="0C301BC3" w14:textId="77777777" w:rsidR="00E47265" w:rsidRPr="00B51B0B" w:rsidRDefault="00E47265" w:rsidP="00317278">
      <w:pPr>
        <w:rPr>
          <w:rFonts w:ascii="Times New Roman" w:hAnsi="Times New Roman" w:cs="Times New Roman"/>
        </w:rPr>
      </w:pPr>
    </w:p>
    <w:p w14:paraId="6E3AD6A5" w14:textId="77777777" w:rsidR="00E47265" w:rsidRPr="00B51B0B" w:rsidRDefault="00E47265" w:rsidP="00317278">
      <w:pPr>
        <w:rPr>
          <w:rFonts w:ascii="Times New Roman" w:hAnsi="Times New Roman" w:cs="Times New Roman"/>
        </w:rPr>
      </w:pPr>
    </w:p>
    <w:p w14:paraId="3684C159" w14:textId="77777777" w:rsidR="00E47265" w:rsidRPr="00B51B0B" w:rsidRDefault="00E47265" w:rsidP="00317278">
      <w:pPr>
        <w:rPr>
          <w:rFonts w:ascii="Times New Roman" w:hAnsi="Times New Roman" w:cs="Times New Roman"/>
        </w:rPr>
      </w:pPr>
    </w:p>
    <w:p w14:paraId="22397328" w14:textId="77777777" w:rsidR="00E47265" w:rsidRPr="00B51B0B" w:rsidRDefault="00E47265" w:rsidP="00317278">
      <w:pPr>
        <w:rPr>
          <w:rFonts w:ascii="Times New Roman" w:hAnsi="Times New Roman" w:cs="Times New Roman"/>
        </w:rPr>
      </w:pPr>
    </w:p>
    <w:p w14:paraId="4ED5A16C" w14:textId="77777777" w:rsidR="00E47265" w:rsidRPr="00B51B0B" w:rsidRDefault="00E47265" w:rsidP="00317278">
      <w:pPr>
        <w:rPr>
          <w:rFonts w:ascii="Times New Roman" w:hAnsi="Times New Roman" w:cs="Times New Roman"/>
        </w:rPr>
      </w:pPr>
    </w:p>
    <w:p w14:paraId="00DDB4D4" w14:textId="77777777" w:rsidR="00E47265" w:rsidRPr="00B51B0B" w:rsidRDefault="00E47265" w:rsidP="00317278">
      <w:pPr>
        <w:rPr>
          <w:rFonts w:ascii="Times New Roman" w:hAnsi="Times New Roman" w:cs="Times New Roman"/>
        </w:rPr>
      </w:pPr>
    </w:p>
    <w:p w14:paraId="3B55A7B9" w14:textId="77777777" w:rsidR="00E47265" w:rsidRPr="00B51B0B" w:rsidRDefault="00E47265" w:rsidP="00317278">
      <w:pPr>
        <w:rPr>
          <w:rFonts w:ascii="Times New Roman" w:hAnsi="Times New Roman" w:cs="Times New Roman"/>
        </w:rPr>
      </w:pPr>
    </w:p>
    <w:p w14:paraId="6B17B94B" w14:textId="77777777" w:rsidR="00E47265" w:rsidRPr="00B51B0B" w:rsidRDefault="00E47265" w:rsidP="00317278">
      <w:pPr>
        <w:rPr>
          <w:rFonts w:ascii="Times New Roman" w:hAnsi="Times New Roman" w:cs="Times New Roman"/>
        </w:rPr>
      </w:pPr>
    </w:p>
    <w:p w14:paraId="2C99D2AA" w14:textId="77777777" w:rsidR="00E47265" w:rsidRPr="00B51B0B" w:rsidRDefault="00E47265" w:rsidP="00317278">
      <w:pPr>
        <w:rPr>
          <w:rFonts w:ascii="Times New Roman" w:hAnsi="Times New Roman" w:cs="Times New Roman"/>
        </w:rPr>
      </w:pPr>
    </w:p>
    <w:p w14:paraId="544F9638" w14:textId="6E51CC55" w:rsidR="008D50EB" w:rsidRPr="00B51B0B" w:rsidRDefault="008D50EB" w:rsidP="00B51B0B">
      <w:pPr>
        <w:pStyle w:val="Heading1"/>
        <w:rPr>
          <w:rFonts w:cs="Times New Roman"/>
        </w:rPr>
      </w:pPr>
      <w:bookmarkStart w:id="5" w:name="_Toc215001897"/>
      <w:r w:rsidRPr="00B51B0B">
        <w:rPr>
          <w:rFonts w:cs="Times New Roman"/>
        </w:rPr>
        <w:lastRenderedPageBreak/>
        <w:t>Conclusão</w:t>
      </w:r>
      <w:bookmarkEnd w:id="5"/>
    </w:p>
    <w:p w14:paraId="0C42B9B7" w14:textId="77777777" w:rsidR="008D50EB" w:rsidRPr="00703FA0" w:rsidRDefault="008D50EB" w:rsidP="008D50EB">
      <w:pPr>
        <w:spacing w:line="259" w:lineRule="auto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O desenvolvimento deste trabalho permitiu simular com sucesso o fluxo de atendimento de um supermercado, aplicando conceitos essenciais de programação orientada a objetos, tais como modularização, encapsulamento e manipulação de coleções.</w:t>
      </w:r>
    </w:p>
    <w:p w14:paraId="76DB4D03" w14:textId="77777777" w:rsidR="008D50EB" w:rsidRPr="00703FA0" w:rsidRDefault="008D50EB" w:rsidP="008D50EB">
      <w:pPr>
        <w:spacing w:line="259" w:lineRule="auto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A implementação ofereceu:</w:t>
      </w:r>
    </w:p>
    <w:p w14:paraId="56265A62" w14:textId="77777777" w:rsidR="008D50EB" w:rsidRPr="00703FA0" w:rsidRDefault="008D50EB" w:rsidP="008D50EB">
      <w:pPr>
        <w:numPr>
          <w:ilvl w:val="0"/>
          <w:numId w:val="44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inserção de clientes em filas otimizadas,</w:t>
      </w:r>
    </w:p>
    <w:p w14:paraId="186649D4" w14:textId="77777777" w:rsidR="008D50EB" w:rsidRPr="00703FA0" w:rsidRDefault="008D50EB" w:rsidP="008D50EB">
      <w:pPr>
        <w:numPr>
          <w:ilvl w:val="0"/>
          <w:numId w:val="44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processamento realista de atendimento baseado em tempo,</w:t>
      </w:r>
    </w:p>
    <w:p w14:paraId="272B16E5" w14:textId="77777777" w:rsidR="008D50EB" w:rsidRPr="00703FA0" w:rsidRDefault="008D50EB" w:rsidP="008D50EB">
      <w:pPr>
        <w:numPr>
          <w:ilvl w:val="0"/>
          <w:numId w:val="44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modos manual e automático de uso,</w:t>
      </w:r>
    </w:p>
    <w:p w14:paraId="3B1A109B" w14:textId="77777777" w:rsidR="008D50EB" w:rsidRPr="00703FA0" w:rsidRDefault="008D50EB" w:rsidP="008D50EB">
      <w:pPr>
        <w:numPr>
          <w:ilvl w:val="0"/>
          <w:numId w:val="44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persistência de dados através de ficheiros,</w:t>
      </w:r>
    </w:p>
    <w:p w14:paraId="71FBD3BC" w14:textId="77777777" w:rsidR="008D50EB" w:rsidRPr="00703FA0" w:rsidRDefault="008D50EB" w:rsidP="008D50EB">
      <w:pPr>
        <w:numPr>
          <w:ilvl w:val="0"/>
          <w:numId w:val="44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visualização estruturada de filas e caixas.</w:t>
      </w:r>
    </w:p>
    <w:p w14:paraId="64F6D3CC" w14:textId="77777777" w:rsidR="008D50EB" w:rsidRPr="00703FA0" w:rsidRDefault="008D50EB" w:rsidP="008D50EB">
      <w:pPr>
        <w:spacing w:line="259" w:lineRule="auto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O sistema, apesar de simples, demonstra como modelar situações reais com estruturas computacionais, podendo ser expandido futuramente para:</w:t>
      </w:r>
    </w:p>
    <w:p w14:paraId="6C2826BA" w14:textId="77777777" w:rsidR="008D50EB" w:rsidRPr="00703FA0" w:rsidRDefault="008D50EB" w:rsidP="008D50EB">
      <w:pPr>
        <w:numPr>
          <w:ilvl w:val="0"/>
          <w:numId w:val="45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relatórios gráficos,</w:t>
      </w:r>
    </w:p>
    <w:p w14:paraId="5B62A3CE" w14:textId="77777777" w:rsidR="008D50EB" w:rsidRPr="00703FA0" w:rsidRDefault="008D50EB" w:rsidP="008D50EB">
      <w:pPr>
        <w:numPr>
          <w:ilvl w:val="0"/>
          <w:numId w:val="45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diferentes tipos de caixas,</w:t>
      </w:r>
    </w:p>
    <w:p w14:paraId="723307F3" w14:textId="77777777" w:rsidR="008D50EB" w:rsidRPr="00703FA0" w:rsidRDefault="008D50EB" w:rsidP="008D50EB">
      <w:pPr>
        <w:numPr>
          <w:ilvl w:val="0"/>
          <w:numId w:val="45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simulação estatística avançada,</w:t>
      </w:r>
    </w:p>
    <w:p w14:paraId="2AC4E79F" w14:textId="77777777" w:rsidR="008D50EB" w:rsidRPr="00703FA0" w:rsidRDefault="008D50EB" w:rsidP="008D50EB">
      <w:pPr>
        <w:numPr>
          <w:ilvl w:val="0"/>
          <w:numId w:val="45"/>
        </w:numPr>
        <w:spacing w:line="259" w:lineRule="auto"/>
        <w:jc w:val="left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interface gráfica.</w:t>
      </w:r>
    </w:p>
    <w:p w14:paraId="5EF6796E" w14:textId="77777777" w:rsidR="008D50EB" w:rsidRPr="00703FA0" w:rsidRDefault="008D50EB" w:rsidP="008D50EB">
      <w:pPr>
        <w:spacing w:line="259" w:lineRule="auto"/>
        <w:rPr>
          <w:rFonts w:ascii="Times New Roman" w:hAnsi="Times New Roman" w:cs="Times New Roman"/>
        </w:rPr>
      </w:pPr>
      <w:r w:rsidRPr="00703FA0">
        <w:rPr>
          <w:rFonts w:ascii="Times New Roman" w:hAnsi="Times New Roman" w:cs="Times New Roman"/>
        </w:rPr>
        <w:t>Cumpre assim os requisitos funcionais propostos e representa uma aplicação completa e totalmente funcional dentro do escopo da cadeira de Programação III.</w:t>
      </w:r>
    </w:p>
    <w:p w14:paraId="5E328CC7" w14:textId="77777777" w:rsidR="008D50EB" w:rsidRPr="00B51B0B" w:rsidRDefault="008D50EB" w:rsidP="00317278">
      <w:pPr>
        <w:rPr>
          <w:rFonts w:ascii="Times New Roman" w:hAnsi="Times New Roman" w:cs="Times New Roman"/>
        </w:rPr>
      </w:pPr>
    </w:p>
    <w:sectPr w:rsidR="008D50EB" w:rsidRPr="00B51B0B" w:rsidSect="003444EB">
      <w:headerReference w:type="default" r:id="rId15"/>
      <w:footerReference w:type="default" r:id="rId16"/>
      <w:pgSz w:w="11906" w:h="16838" w:code="9"/>
      <w:pgMar w:top="1418" w:right="1701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B8FAA" w14:textId="77777777" w:rsidR="00190EA3" w:rsidRDefault="00190EA3" w:rsidP="004353BE">
      <w:pPr>
        <w:spacing w:after="0" w:line="240" w:lineRule="auto"/>
      </w:pPr>
      <w:r>
        <w:separator/>
      </w:r>
    </w:p>
  </w:endnote>
  <w:endnote w:type="continuationSeparator" w:id="0">
    <w:p w14:paraId="5098632A" w14:textId="77777777" w:rsidR="00190EA3" w:rsidRDefault="00190EA3" w:rsidP="00435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Data de Publicação"/>
      <w:tag w:val=""/>
      <w:id w:val="-110976418"/>
      <w:dataBinding w:prefixMappings="xmlns:ns0='http://schemas.microsoft.com/office/2006/coverPageProps' " w:xpath="/ns0:CoverPageProperties[1]/ns0:PublishDate[1]" w:storeItemID="{55AF091B-3C7A-41E3-B477-F2FDAA23CFDA}"/>
      <w:date w:fullDate="2025-11-25T00:00:00Z">
        <w:dateFormat w:val="MM/dd/yyyy"/>
        <w:lid w:val="pt-PT"/>
        <w:storeMappedDataAs w:val="dateTime"/>
        <w:calendar w:val="gregorian"/>
      </w:date>
    </w:sdtPr>
    <w:sdtContent>
      <w:p w14:paraId="556A5895" w14:textId="591BA6F9" w:rsidR="00023502" w:rsidRPr="0032640F" w:rsidRDefault="00621DEC" w:rsidP="002B0842">
        <w:pPr>
          <w:jc w:val="center"/>
        </w:pPr>
        <w:r>
          <w:t>11/25/2025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BFFE7" w14:textId="77777777" w:rsidR="002B0842" w:rsidRPr="0032640F" w:rsidRDefault="002B0842" w:rsidP="0033701C">
    <w:pPr>
      <w:pStyle w:val="Footer"/>
      <w:jc w:val="center"/>
      <w:rPr>
        <w:b/>
        <w:bCs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F7750" w14:textId="77777777" w:rsidR="00585C0E" w:rsidRPr="00B40189" w:rsidRDefault="00585C0E" w:rsidP="00B401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4AF8F" w14:textId="77777777" w:rsidR="00190EA3" w:rsidRDefault="00190EA3" w:rsidP="004353BE">
      <w:pPr>
        <w:spacing w:after="0" w:line="240" w:lineRule="auto"/>
      </w:pPr>
      <w:r>
        <w:separator/>
      </w:r>
    </w:p>
  </w:footnote>
  <w:footnote w:type="continuationSeparator" w:id="0">
    <w:p w14:paraId="21624A17" w14:textId="77777777" w:rsidR="00190EA3" w:rsidRDefault="00190EA3" w:rsidP="00435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AB152" w14:textId="77777777" w:rsidR="002B0842" w:rsidRDefault="002B0842">
    <w:pPr>
      <w:pStyle w:val="Header"/>
      <w:jc w:val="right"/>
    </w:pPr>
  </w:p>
  <w:p w14:paraId="09B19EF0" w14:textId="77777777" w:rsidR="0074235D" w:rsidRPr="00CC0016" w:rsidRDefault="0074235D" w:rsidP="00CC0016">
    <w:pPr>
      <w:pStyle w:val="Header"/>
      <w:tabs>
        <w:tab w:val="clear" w:pos="4252"/>
        <w:tab w:val="clear" w:pos="8504"/>
        <w:tab w:val="left" w:pos="710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334954"/>
      <w:docPartObj>
        <w:docPartGallery w:val="Page Numbers (Top of Page)"/>
        <w:docPartUnique/>
      </w:docPartObj>
    </w:sdtPr>
    <w:sdtContent>
      <w:p w14:paraId="6EB64361" w14:textId="77777777" w:rsidR="002B0842" w:rsidRDefault="008B173A">
        <w:pPr>
          <w:pStyle w:val="Head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3600" behindDoc="0" locked="0" layoutInCell="1" allowOverlap="1" wp14:anchorId="71E904AB" wp14:editId="13650F62">
                  <wp:simplePos x="0" y="0"/>
                  <wp:positionH relativeFrom="column">
                    <wp:posOffset>2017151</wp:posOffset>
                  </wp:positionH>
                  <wp:positionV relativeFrom="paragraph">
                    <wp:posOffset>-260985</wp:posOffset>
                  </wp:positionV>
                  <wp:extent cx="2400300" cy="457200"/>
                  <wp:effectExtent l="0" t="0" r="19050" b="19050"/>
                  <wp:wrapNone/>
                  <wp:docPr id="1197650767" name="Retângulo: Cantos Arredondados 1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00300" cy="457200"/>
                          </a:xfrm>
                          <a:prstGeom prst="roundRect">
                            <a:avLst/>
                          </a:prstGeom>
                          <a:solidFill>
                            <a:srgbClr val="FFC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10977F" w14:textId="77777777" w:rsidR="002B0842" w:rsidRPr="00023502" w:rsidRDefault="009E4F7C" w:rsidP="002B0842">
                              <w:pPr>
                                <w:pStyle w:val="Title"/>
                              </w:pPr>
                              <w:r>
                                <w:t>CAPÍTULOS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oundrect w14:anchorId="71E904AB" id="Retângulo: Cantos Arredondados 14" o:spid="_x0000_s1027" style="position:absolute;left:0;text-align:left;margin-left:158.85pt;margin-top:-20.55pt;width:189pt;height:3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" fillcolor="#ffc000" strokecolor="#091723 [484]" strokeweight="1pt">
                  <v:stroke joinstyle="miter"/>
                  <v:textbox>
                    <w:txbxContent>
                      <w:p w14:paraId="1D10977F" w14:textId="77777777" w:rsidR="002B0842" w:rsidRPr="00023502" w:rsidRDefault="009E4F7C" w:rsidP="002B0842">
                        <w:pPr>
                          <w:pStyle w:val="Title"/>
                        </w:pPr>
                        <w:r>
                          <w:t>CAPÍTULOS</w:t>
                        </w:r>
                      </w:p>
                    </w:txbxContent>
                  </v:textbox>
                </v:round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270BCE70" wp14:editId="0AFB5C22">
                  <wp:simplePos x="0" y="0"/>
                  <wp:positionH relativeFrom="column">
                    <wp:posOffset>-45867</wp:posOffset>
                  </wp:positionH>
                  <wp:positionV relativeFrom="paragraph">
                    <wp:posOffset>-297815</wp:posOffset>
                  </wp:positionV>
                  <wp:extent cx="1771650" cy="552450"/>
                  <wp:effectExtent l="0" t="0" r="0" b="0"/>
                  <wp:wrapNone/>
                  <wp:docPr id="1880219865" name="Retângulo: Cantos Arredondados 1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771650" cy="55245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560CE229" id="Retângulo: Cantos Arredondados 12" o:spid="_x0000_s1026" style="position:absolute;margin-left:-3.6pt;margin-top:-23.45pt;width:139.5pt;height:43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" stroked="f" strokeweight="1pt">
                  <v:fill r:id="rId2" o:title="" recolor="t" rotate="t" type="frame"/>
                  <v:stroke joinstyle="miter"/>
                </v:roundrect>
              </w:pict>
            </mc:Fallback>
          </mc:AlternateContent>
        </w:r>
      </w:p>
    </w:sdtContent>
  </w:sdt>
  <w:p w14:paraId="6143D1C1" w14:textId="77777777" w:rsidR="002B0842" w:rsidRPr="00CC0016" w:rsidRDefault="002B0842" w:rsidP="00CC0016">
    <w:pPr>
      <w:pStyle w:val="Header"/>
      <w:tabs>
        <w:tab w:val="clear" w:pos="4252"/>
        <w:tab w:val="clear" w:pos="8504"/>
        <w:tab w:val="left" w:pos="710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80A35BA" wp14:editId="6ABC154E">
              <wp:simplePos x="0" y="0"/>
              <wp:positionH relativeFrom="column">
                <wp:posOffset>-2456</wp:posOffset>
              </wp:positionH>
              <wp:positionV relativeFrom="paragraph">
                <wp:posOffset>163457</wp:posOffset>
              </wp:positionV>
              <wp:extent cx="5841726" cy="45719"/>
              <wp:effectExtent l="0" t="0" r="6985" b="0"/>
              <wp:wrapNone/>
              <wp:docPr id="1882716975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41726" cy="45719"/>
                      </a:xfrm>
                      <a:prstGeom prst="rect">
                        <a:avLst/>
                      </a:prstGeom>
                      <a:solidFill>
                        <a:srgbClr val="F5DA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43D953B" id="Retângulo 13" o:spid="_x0000_s1026" style="position:absolute;margin-left:-.2pt;margin-top:12.85pt;width:460pt;height:3.6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" fillcolor="#f5da13" stroked="f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1899055"/>
      <w:docPartObj>
        <w:docPartGallery w:val="Page Numbers (Top of Page)"/>
        <w:docPartUnique/>
      </w:docPartObj>
    </w:sdtPr>
    <w:sdtContent>
      <w:p w14:paraId="26D384D4" w14:textId="77777777" w:rsidR="003444EB" w:rsidRDefault="003444EB">
        <w:pPr>
          <w:pStyle w:val="Header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5648" behindDoc="0" locked="0" layoutInCell="1" allowOverlap="1" wp14:anchorId="4C8A5163" wp14:editId="71612D10">
                  <wp:simplePos x="0" y="0"/>
                  <wp:positionH relativeFrom="column">
                    <wp:posOffset>-45867</wp:posOffset>
                  </wp:positionH>
                  <wp:positionV relativeFrom="paragraph">
                    <wp:posOffset>-297815</wp:posOffset>
                  </wp:positionV>
                  <wp:extent cx="1771650" cy="552450"/>
                  <wp:effectExtent l="0" t="0" r="0" b="0"/>
                  <wp:wrapNone/>
                  <wp:docPr id="241438627" name="Retângulo: Cantos Arredondados 1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771650" cy="55245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091995AC" id="Retângulo: Cantos Arredondados 12" o:spid="_x0000_s1026" style="position:absolute;margin-left:-3.6pt;margin-top:-23.45pt;width:139.5pt;height:4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" stroked="f" strokeweight="1pt">
                  <v:fill r:id="rId2" o:title="" recolor="t" rotate="t" type="frame"/>
                  <v:stroke joinstyle="miter"/>
                </v:roundrect>
              </w:pict>
            </mc:Fallback>
          </mc:AlternateContent>
        </w:r>
      </w:p>
    </w:sdtContent>
  </w:sdt>
  <w:p w14:paraId="1B9B73B0" w14:textId="77777777" w:rsidR="003444EB" w:rsidRPr="00CC0016" w:rsidRDefault="003444EB" w:rsidP="00CC0016">
    <w:pPr>
      <w:pStyle w:val="Header"/>
      <w:tabs>
        <w:tab w:val="clear" w:pos="4252"/>
        <w:tab w:val="clear" w:pos="8504"/>
        <w:tab w:val="left" w:pos="710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80AA072" wp14:editId="0ABA02F8">
              <wp:simplePos x="0" y="0"/>
              <wp:positionH relativeFrom="column">
                <wp:posOffset>-1471</wp:posOffset>
              </wp:positionH>
              <wp:positionV relativeFrom="paragraph">
                <wp:posOffset>163457</wp:posOffset>
              </wp:positionV>
              <wp:extent cx="5486400" cy="45719"/>
              <wp:effectExtent l="0" t="0" r="0" b="0"/>
              <wp:wrapNone/>
              <wp:docPr id="181835016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86400" cy="45719"/>
                      </a:xfrm>
                      <a:prstGeom prst="rect">
                        <a:avLst/>
                      </a:prstGeom>
                      <a:solidFill>
                        <a:srgbClr val="F5DA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62460D3" id="Retângulo 13" o:spid="_x0000_s1026" style="position:absolute;margin-left:-.1pt;margin-top:12.85pt;width:6in;height:3.6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" fillcolor="#f5da13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5082"/>
    <w:multiLevelType w:val="hybridMultilevel"/>
    <w:tmpl w:val="C628662E"/>
    <w:lvl w:ilvl="0" w:tplc="8B304BC0">
      <w:start w:val="1"/>
      <w:numFmt w:val="decimal"/>
      <w:lvlText w:val="%1."/>
      <w:lvlJc w:val="left"/>
      <w:pPr>
        <w:ind w:left="2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1CD474">
      <w:start w:val="1"/>
      <w:numFmt w:val="lowerLetter"/>
      <w:lvlText w:val="%2)"/>
      <w:lvlJc w:val="left"/>
      <w:pPr>
        <w:ind w:left="55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F231E8">
      <w:start w:val="1"/>
      <w:numFmt w:val="lowerRoman"/>
      <w:lvlText w:val="%3"/>
      <w:lvlJc w:val="left"/>
      <w:pPr>
        <w:ind w:left="136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90B030">
      <w:start w:val="1"/>
      <w:numFmt w:val="decimal"/>
      <w:lvlText w:val="%4"/>
      <w:lvlJc w:val="left"/>
      <w:pPr>
        <w:ind w:left="20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BAE5E2">
      <w:start w:val="1"/>
      <w:numFmt w:val="lowerLetter"/>
      <w:lvlText w:val="%5"/>
      <w:lvlJc w:val="left"/>
      <w:pPr>
        <w:ind w:left="280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72C09A">
      <w:start w:val="1"/>
      <w:numFmt w:val="lowerRoman"/>
      <w:lvlText w:val="%6"/>
      <w:lvlJc w:val="left"/>
      <w:pPr>
        <w:ind w:left="352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944E58">
      <w:start w:val="1"/>
      <w:numFmt w:val="decimal"/>
      <w:lvlText w:val="%7"/>
      <w:lvlJc w:val="left"/>
      <w:pPr>
        <w:ind w:left="424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E05022">
      <w:start w:val="1"/>
      <w:numFmt w:val="lowerLetter"/>
      <w:lvlText w:val="%8"/>
      <w:lvlJc w:val="left"/>
      <w:pPr>
        <w:ind w:left="496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2CE798">
      <w:start w:val="1"/>
      <w:numFmt w:val="lowerRoman"/>
      <w:lvlText w:val="%9"/>
      <w:lvlJc w:val="left"/>
      <w:pPr>
        <w:ind w:left="56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9560DB"/>
    <w:multiLevelType w:val="multilevel"/>
    <w:tmpl w:val="1586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47193"/>
    <w:multiLevelType w:val="hybridMultilevel"/>
    <w:tmpl w:val="A6F811D0"/>
    <w:lvl w:ilvl="0" w:tplc="AEA0C464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F127028">
      <w:start w:val="1"/>
      <w:numFmt w:val="bullet"/>
      <w:lvlText w:val="✓"/>
      <w:lvlJc w:val="left"/>
      <w:pPr>
        <w:ind w:left="1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958CF0E">
      <w:start w:val="1"/>
      <w:numFmt w:val="bullet"/>
      <w:lvlText w:val="▪"/>
      <w:lvlJc w:val="left"/>
      <w:pPr>
        <w:ind w:left="1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9C41B08">
      <w:start w:val="1"/>
      <w:numFmt w:val="bullet"/>
      <w:lvlText w:val="•"/>
      <w:lvlJc w:val="left"/>
      <w:pPr>
        <w:ind w:left="25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68A4E70">
      <w:start w:val="1"/>
      <w:numFmt w:val="bullet"/>
      <w:lvlText w:val="o"/>
      <w:lvlJc w:val="left"/>
      <w:pPr>
        <w:ind w:left="32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5AE08F2">
      <w:start w:val="1"/>
      <w:numFmt w:val="bullet"/>
      <w:lvlText w:val="▪"/>
      <w:lvlJc w:val="left"/>
      <w:pPr>
        <w:ind w:left="39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96A1AC2">
      <w:start w:val="1"/>
      <w:numFmt w:val="bullet"/>
      <w:lvlText w:val="•"/>
      <w:lvlJc w:val="left"/>
      <w:pPr>
        <w:ind w:left="46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438DC94">
      <w:start w:val="1"/>
      <w:numFmt w:val="bullet"/>
      <w:lvlText w:val="o"/>
      <w:lvlJc w:val="left"/>
      <w:pPr>
        <w:ind w:left="53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C46EA32">
      <w:start w:val="1"/>
      <w:numFmt w:val="bullet"/>
      <w:lvlText w:val="▪"/>
      <w:lvlJc w:val="left"/>
      <w:pPr>
        <w:ind w:left="61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B70BD1"/>
    <w:multiLevelType w:val="multilevel"/>
    <w:tmpl w:val="04E6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63D22"/>
    <w:multiLevelType w:val="multilevel"/>
    <w:tmpl w:val="F24E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10CAC"/>
    <w:multiLevelType w:val="hybridMultilevel"/>
    <w:tmpl w:val="C4DCADBA"/>
    <w:lvl w:ilvl="0" w:tplc="3C145F7C">
      <w:start w:val="4"/>
      <w:numFmt w:val="decimal"/>
      <w:lvlText w:val="%1."/>
      <w:lvlJc w:val="left"/>
      <w:pPr>
        <w:ind w:left="427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E49300">
      <w:start w:val="1"/>
      <w:numFmt w:val="lowerLetter"/>
      <w:lvlText w:val="%2)"/>
      <w:lvlJc w:val="left"/>
      <w:pPr>
        <w:ind w:left="994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861306">
      <w:start w:val="1"/>
      <w:numFmt w:val="lowerRoman"/>
      <w:lvlText w:val="%3"/>
      <w:lvlJc w:val="left"/>
      <w:pPr>
        <w:ind w:left="172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800244">
      <w:start w:val="1"/>
      <w:numFmt w:val="decimal"/>
      <w:lvlText w:val="%4"/>
      <w:lvlJc w:val="left"/>
      <w:pPr>
        <w:ind w:left="244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9C6BBE">
      <w:start w:val="1"/>
      <w:numFmt w:val="lowerLetter"/>
      <w:lvlText w:val="%5"/>
      <w:lvlJc w:val="left"/>
      <w:pPr>
        <w:ind w:left="316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38AE26">
      <w:start w:val="1"/>
      <w:numFmt w:val="lowerRoman"/>
      <w:lvlText w:val="%6"/>
      <w:lvlJc w:val="left"/>
      <w:pPr>
        <w:ind w:left="388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FA185E">
      <w:start w:val="1"/>
      <w:numFmt w:val="decimal"/>
      <w:lvlText w:val="%7"/>
      <w:lvlJc w:val="left"/>
      <w:pPr>
        <w:ind w:left="460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FEBAC8">
      <w:start w:val="1"/>
      <w:numFmt w:val="lowerLetter"/>
      <w:lvlText w:val="%8"/>
      <w:lvlJc w:val="left"/>
      <w:pPr>
        <w:ind w:left="532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24FD7C">
      <w:start w:val="1"/>
      <w:numFmt w:val="lowerRoman"/>
      <w:lvlText w:val="%9"/>
      <w:lvlJc w:val="left"/>
      <w:pPr>
        <w:ind w:left="604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D976903"/>
    <w:multiLevelType w:val="hybridMultilevel"/>
    <w:tmpl w:val="D47C1C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E41EAD"/>
    <w:multiLevelType w:val="multilevel"/>
    <w:tmpl w:val="EBD8539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86C6453"/>
    <w:multiLevelType w:val="multilevel"/>
    <w:tmpl w:val="4290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81FA1"/>
    <w:multiLevelType w:val="hybridMultilevel"/>
    <w:tmpl w:val="4D504DC8"/>
    <w:lvl w:ilvl="0" w:tplc="4544CD6E">
      <w:start w:val="1"/>
      <w:numFmt w:val="decimal"/>
      <w:lvlText w:val="%1."/>
      <w:lvlJc w:val="left"/>
      <w:pPr>
        <w:ind w:left="28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72DC88">
      <w:numFmt w:val="decimal"/>
      <w:lvlText w:val="%2"/>
      <w:lvlJc w:val="left"/>
      <w:pPr>
        <w:ind w:left="147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16EA4E">
      <w:start w:val="1"/>
      <w:numFmt w:val="lowerRoman"/>
      <w:lvlText w:val="%3"/>
      <w:lvlJc w:val="left"/>
      <w:pPr>
        <w:ind w:left="31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E27DB2">
      <w:start w:val="1"/>
      <w:numFmt w:val="decimal"/>
      <w:lvlText w:val="%4"/>
      <w:lvlJc w:val="left"/>
      <w:pPr>
        <w:ind w:left="38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56E6A2">
      <w:start w:val="1"/>
      <w:numFmt w:val="lowerLetter"/>
      <w:lvlText w:val="%5"/>
      <w:lvlJc w:val="left"/>
      <w:pPr>
        <w:ind w:left="457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C2BB56">
      <w:start w:val="1"/>
      <w:numFmt w:val="lowerRoman"/>
      <w:lvlText w:val="%6"/>
      <w:lvlJc w:val="left"/>
      <w:pPr>
        <w:ind w:left="529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18FD32">
      <w:start w:val="1"/>
      <w:numFmt w:val="decimal"/>
      <w:lvlText w:val="%7"/>
      <w:lvlJc w:val="left"/>
      <w:pPr>
        <w:ind w:left="601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287876">
      <w:start w:val="1"/>
      <w:numFmt w:val="lowerLetter"/>
      <w:lvlText w:val="%8"/>
      <w:lvlJc w:val="left"/>
      <w:pPr>
        <w:ind w:left="67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7EE240">
      <w:start w:val="1"/>
      <w:numFmt w:val="lowerRoman"/>
      <w:lvlText w:val="%9"/>
      <w:lvlJc w:val="left"/>
      <w:pPr>
        <w:ind w:left="74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33E193D"/>
    <w:multiLevelType w:val="multilevel"/>
    <w:tmpl w:val="CF0C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03656"/>
    <w:multiLevelType w:val="multilevel"/>
    <w:tmpl w:val="83667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A835BB"/>
    <w:multiLevelType w:val="multilevel"/>
    <w:tmpl w:val="09FA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937C4"/>
    <w:multiLevelType w:val="multilevel"/>
    <w:tmpl w:val="15D6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849B2"/>
    <w:multiLevelType w:val="hybridMultilevel"/>
    <w:tmpl w:val="EE18D1F2"/>
    <w:lvl w:ilvl="0" w:tplc="CCCE82F6">
      <w:start w:val="1"/>
      <w:numFmt w:val="decimal"/>
      <w:lvlText w:val="%1."/>
      <w:lvlJc w:val="left"/>
      <w:pPr>
        <w:ind w:left="28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E64986">
      <w:numFmt w:val="decimal"/>
      <w:lvlText w:val="%2"/>
      <w:lvlJc w:val="left"/>
      <w:pPr>
        <w:ind w:left="147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F247BA">
      <w:start w:val="1"/>
      <w:numFmt w:val="lowerRoman"/>
      <w:lvlText w:val="%3"/>
      <w:lvlJc w:val="left"/>
      <w:pPr>
        <w:ind w:left="31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4A9C44">
      <w:start w:val="1"/>
      <w:numFmt w:val="decimal"/>
      <w:lvlText w:val="%4"/>
      <w:lvlJc w:val="left"/>
      <w:pPr>
        <w:ind w:left="38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CAD9A2">
      <w:start w:val="1"/>
      <w:numFmt w:val="lowerLetter"/>
      <w:lvlText w:val="%5"/>
      <w:lvlJc w:val="left"/>
      <w:pPr>
        <w:ind w:left="457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4CDEFE">
      <w:start w:val="1"/>
      <w:numFmt w:val="lowerRoman"/>
      <w:lvlText w:val="%6"/>
      <w:lvlJc w:val="left"/>
      <w:pPr>
        <w:ind w:left="529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22B69A">
      <w:start w:val="1"/>
      <w:numFmt w:val="decimal"/>
      <w:lvlText w:val="%7"/>
      <w:lvlJc w:val="left"/>
      <w:pPr>
        <w:ind w:left="601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908770">
      <w:start w:val="1"/>
      <w:numFmt w:val="lowerLetter"/>
      <w:lvlText w:val="%8"/>
      <w:lvlJc w:val="left"/>
      <w:pPr>
        <w:ind w:left="67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526446">
      <w:start w:val="1"/>
      <w:numFmt w:val="lowerRoman"/>
      <w:lvlText w:val="%9"/>
      <w:lvlJc w:val="left"/>
      <w:pPr>
        <w:ind w:left="74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3EC70C0"/>
    <w:multiLevelType w:val="multilevel"/>
    <w:tmpl w:val="A030F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3575C3"/>
    <w:multiLevelType w:val="multilevel"/>
    <w:tmpl w:val="03FC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B47D9A"/>
    <w:multiLevelType w:val="hybridMultilevel"/>
    <w:tmpl w:val="92266496"/>
    <w:lvl w:ilvl="0" w:tplc="3E6625EE">
      <w:start w:val="1"/>
      <w:numFmt w:val="decimal"/>
      <w:lvlText w:val="%1."/>
      <w:lvlJc w:val="left"/>
      <w:pPr>
        <w:ind w:left="28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A0FCF8">
      <w:numFmt w:val="decimal"/>
      <w:lvlText w:val="%2"/>
      <w:lvlJc w:val="left"/>
      <w:pPr>
        <w:ind w:left="147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48C522">
      <w:start w:val="1"/>
      <w:numFmt w:val="lowerRoman"/>
      <w:lvlText w:val="%3"/>
      <w:lvlJc w:val="left"/>
      <w:pPr>
        <w:ind w:left="31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34C32C">
      <w:start w:val="1"/>
      <w:numFmt w:val="decimal"/>
      <w:lvlText w:val="%4"/>
      <w:lvlJc w:val="left"/>
      <w:pPr>
        <w:ind w:left="38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A41786">
      <w:start w:val="1"/>
      <w:numFmt w:val="lowerLetter"/>
      <w:lvlText w:val="%5"/>
      <w:lvlJc w:val="left"/>
      <w:pPr>
        <w:ind w:left="457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68B00E">
      <w:start w:val="1"/>
      <w:numFmt w:val="lowerRoman"/>
      <w:lvlText w:val="%6"/>
      <w:lvlJc w:val="left"/>
      <w:pPr>
        <w:ind w:left="529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ACC732">
      <w:start w:val="1"/>
      <w:numFmt w:val="decimal"/>
      <w:lvlText w:val="%7"/>
      <w:lvlJc w:val="left"/>
      <w:pPr>
        <w:ind w:left="601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B820E2">
      <w:start w:val="1"/>
      <w:numFmt w:val="lowerLetter"/>
      <w:lvlText w:val="%8"/>
      <w:lvlJc w:val="left"/>
      <w:pPr>
        <w:ind w:left="67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12D3B6">
      <w:start w:val="1"/>
      <w:numFmt w:val="lowerRoman"/>
      <w:lvlText w:val="%9"/>
      <w:lvlJc w:val="left"/>
      <w:pPr>
        <w:ind w:left="74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84F3F45"/>
    <w:multiLevelType w:val="hybridMultilevel"/>
    <w:tmpl w:val="E9E6A8A0"/>
    <w:lvl w:ilvl="0" w:tplc="75107E18">
      <w:start w:val="1"/>
      <w:numFmt w:val="decimal"/>
      <w:lvlText w:val="%1."/>
      <w:lvlJc w:val="left"/>
      <w:pPr>
        <w:ind w:left="2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4A7302">
      <w:start w:val="1"/>
      <w:numFmt w:val="lowerLetter"/>
      <w:lvlText w:val="%2)"/>
      <w:lvlJc w:val="left"/>
      <w:pPr>
        <w:ind w:left="55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76D24C">
      <w:start w:val="1"/>
      <w:numFmt w:val="lowerRoman"/>
      <w:lvlText w:val="%3"/>
      <w:lvlJc w:val="left"/>
      <w:pPr>
        <w:ind w:left="136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0009D0">
      <w:start w:val="1"/>
      <w:numFmt w:val="decimal"/>
      <w:lvlText w:val="%4"/>
      <w:lvlJc w:val="left"/>
      <w:pPr>
        <w:ind w:left="20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D8D700">
      <w:start w:val="1"/>
      <w:numFmt w:val="lowerLetter"/>
      <w:lvlText w:val="%5"/>
      <w:lvlJc w:val="left"/>
      <w:pPr>
        <w:ind w:left="280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A0F586">
      <w:start w:val="1"/>
      <w:numFmt w:val="lowerRoman"/>
      <w:lvlText w:val="%6"/>
      <w:lvlJc w:val="left"/>
      <w:pPr>
        <w:ind w:left="352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82F8E0">
      <w:start w:val="1"/>
      <w:numFmt w:val="decimal"/>
      <w:lvlText w:val="%7"/>
      <w:lvlJc w:val="left"/>
      <w:pPr>
        <w:ind w:left="424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10D8FC">
      <w:start w:val="1"/>
      <w:numFmt w:val="lowerLetter"/>
      <w:lvlText w:val="%8"/>
      <w:lvlJc w:val="left"/>
      <w:pPr>
        <w:ind w:left="496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3050E2">
      <w:start w:val="1"/>
      <w:numFmt w:val="lowerRoman"/>
      <w:lvlText w:val="%9"/>
      <w:lvlJc w:val="left"/>
      <w:pPr>
        <w:ind w:left="56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9657AFA"/>
    <w:multiLevelType w:val="multilevel"/>
    <w:tmpl w:val="544C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333D39"/>
    <w:multiLevelType w:val="multilevel"/>
    <w:tmpl w:val="F8BA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DC4A78"/>
    <w:multiLevelType w:val="hybridMultilevel"/>
    <w:tmpl w:val="5CB0215A"/>
    <w:lvl w:ilvl="0" w:tplc="FE7C8852">
      <w:start w:val="1"/>
      <w:numFmt w:val="decimal"/>
      <w:lvlText w:val="%1."/>
      <w:lvlJc w:val="left"/>
      <w:pPr>
        <w:ind w:left="2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BA94A2">
      <w:start w:val="1"/>
      <w:numFmt w:val="lowerLetter"/>
      <w:lvlText w:val="%2)"/>
      <w:lvlJc w:val="left"/>
      <w:pPr>
        <w:ind w:left="55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C46282">
      <w:start w:val="1"/>
      <w:numFmt w:val="lowerRoman"/>
      <w:lvlText w:val="%3"/>
      <w:lvlJc w:val="left"/>
      <w:pPr>
        <w:ind w:left="136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E47304">
      <w:start w:val="1"/>
      <w:numFmt w:val="decimal"/>
      <w:lvlText w:val="%4"/>
      <w:lvlJc w:val="left"/>
      <w:pPr>
        <w:ind w:left="20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BE7B3E">
      <w:start w:val="1"/>
      <w:numFmt w:val="lowerLetter"/>
      <w:lvlText w:val="%5"/>
      <w:lvlJc w:val="left"/>
      <w:pPr>
        <w:ind w:left="280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0813B6">
      <w:start w:val="1"/>
      <w:numFmt w:val="lowerRoman"/>
      <w:lvlText w:val="%6"/>
      <w:lvlJc w:val="left"/>
      <w:pPr>
        <w:ind w:left="352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DE49D4">
      <w:start w:val="1"/>
      <w:numFmt w:val="decimal"/>
      <w:lvlText w:val="%7"/>
      <w:lvlJc w:val="left"/>
      <w:pPr>
        <w:ind w:left="424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32FAFC">
      <w:start w:val="1"/>
      <w:numFmt w:val="lowerLetter"/>
      <w:lvlText w:val="%8"/>
      <w:lvlJc w:val="left"/>
      <w:pPr>
        <w:ind w:left="496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5A43A2">
      <w:start w:val="1"/>
      <w:numFmt w:val="lowerRoman"/>
      <w:lvlText w:val="%9"/>
      <w:lvlJc w:val="left"/>
      <w:pPr>
        <w:ind w:left="56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5456F15"/>
    <w:multiLevelType w:val="hybridMultilevel"/>
    <w:tmpl w:val="A06A7150"/>
    <w:lvl w:ilvl="0" w:tplc="86584E62">
      <w:start w:val="1"/>
      <w:numFmt w:val="decimal"/>
      <w:lvlText w:val="%1."/>
      <w:lvlJc w:val="left"/>
      <w:pPr>
        <w:ind w:left="28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7E8B7C">
      <w:numFmt w:val="decimal"/>
      <w:lvlText w:val="%2"/>
      <w:lvlJc w:val="left"/>
      <w:pPr>
        <w:ind w:left="147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D875A0">
      <w:start w:val="1"/>
      <w:numFmt w:val="lowerRoman"/>
      <w:lvlText w:val="%3"/>
      <w:lvlJc w:val="left"/>
      <w:pPr>
        <w:ind w:left="31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28E45A">
      <w:start w:val="1"/>
      <w:numFmt w:val="decimal"/>
      <w:lvlText w:val="%4"/>
      <w:lvlJc w:val="left"/>
      <w:pPr>
        <w:ind w:left="38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F0D496">
      <w:start w:val="1"/>
      <w:numFmt w:val="lowerLetter"/>
      <w:lvlText w:val="%5"/>
      <w:lvlJc w:val="left"/>
      <w:pPr>
        <w:ind w:left="457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5E105E">
      <w:start w:val="1"/>
      <w:numFmt w:val="lowerRoman"/>
      <w:lvlText w:val="%6"/>
      <w:lvlJc w:val="left"/>
      <w:pPr>
        <w:ind w:left="529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EE3818">
      <w:start w:val="1"/>
      <w:numFmt w:val="decimal"/>
      <w:lvlText w:val="%7"/>
      <w:lvlJc w:val="left"/>
      <w:pPr>
        <w:ind w:left="601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E42998">
      <w:start w:val="1"/>
      <w:numFmt w:val="lowerLetter"/>
      <w:lvlText w:val="%8"/>
      <w:lvlJc w:val="left"/>
      <w:pPr>
        <w:ind w:left="67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14AF02">
      <w:start w:val="1"/>
      <w:numFmt w:val="lowerRoman"/>
      <w:lvlText w:val="%9"/>
      <w:lvlJc w:val="left"/>
      <w:pPr>
        <w:ind w:left="74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6331CD7"/>
    <w:multiLevelType w:val="multilevel"/>
    <w:tmpl w:val="19E8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C26A51"/>
    <w:multiLevelType w:val="hybridMultilevel"/>
    <w:tmpl w:val="E18087BE"/>
    <w:lvl w:ilvl="0" w:tplc="FA90E92E">
      <w:start w:val="4"/>
      <w:numFmt w:val="decimal"/>
      <w:lvlText w:val="%1."/>
      <w:lvlJc w:val="left"/>
      <w:pPr>
        <w:ind w:left="427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C6B168">
      <w:start w:val="1"/>
      <w:numFmt w:val="lowerLetter"/>
      <w:lvlText w:val="%2)"/>
      <w:lvlJc w:val="left"/>
      <w:pPr>
        <w:ind w:left="994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7C7018">
      <w:start w:val="1"/>
      <w:numFmt w:val="lowerRoman"/>
      <w:lvlText w:val="%3"/>
      <w:lvlJc w:val="left"/>
      <w:pPr>
        <w:ind w:left="172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7CE398">
      <w:start w:val="1"/>
      <w:numFmt w:val="decimal"/>
      <w:lvlText w:val="%4"/>
      <w:lvlJc w:val="left"/>
      <w:pPr>
        <w:ind w:left="244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E2E384">
      <w:start w:val="1"/>
      <w:numFmt w:val="lowerLetter"/>
      <w:lvlText w:val="%5"/>
      <w:lvlJc w:val="left"/>
      <w:pPr>
        <w:ind w:left="316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5ACDEE">
      <w:start w:val="1"/>
      <w:numFmt w:val="lowerRoman"/>
      <w:lvlText w:val="%6"/>
      <w:lvlJc w:val="left"/>
      <w:pPr>
        <w:ind w:left="388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16B4E0">
      <w:start w:val="1"/>
      <w:numFmt w:val="decimal"/>
      <w:lvlText w:val="%7"/>
      <w:lvlJc w:val="left"/>
      <w:pPr>
        <w:ind w:left="460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7C1200">
      <w:start w:val="1"/>
      <w:numFmt w:val="lowerLetter"/>
      <w:lvlText w:val="%8"/>
      <w:lvlJc w:val="left"/>
      <w:pPr>
        <w:ind w:left="532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384DE6">
      <w:start w:val="1"/>
      <w:numFmt w:val="lowerRoman"/>
      <w:lvlText w:val="%9"/>
      <w:lvlJc w:val="left"/>
      <w:pPr>
        <w:ind w:left="604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C044949"/>
    <w:multiLevelType w:val="hybridMultilevel"/>
    <w:tmpl w:val="8A7A0826"/>
    <w:lvl w:ilvl="0" w:tplc="0E04063A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C16C88C">
      <w:start w:val="1"/>
      <w:numFmt w:val="bullet"/>
      <w:lvlText w:val="✓"/>
      <w:lvlJc w:val="left"/>
      <w:pPr>
        <w:ind w:left="1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02E9F90">
      <w:start w:val="1"/>
      <w:numFmt w:val="bullet"/>
      <w:lvlText w:val="▪"/>
      <w:lvlJc w:val="left"/>
      <w:pPr>
        <w:ind w:left="1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46ED598">
      <w:start w:val="1"/>
      <w:numFmt w:val="bullet"/>
      <w:lvlText w:val="•"/>
      <w:lvlJc w:val="left"/>
      <w:pPr>
        <w:ind w:left="25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CA08F48">
      <w:start w:val="1"/>
      <w:numFmt w:val="bullet"/>
      <w:lvlText w:val="o"/>
      <w:lvlJc w:val="left"/>
      <w:pPr>
        <w:ind w:left="32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5343D6A">
      <w:start w:val="1"/>
      <w:numFmt w:val="bullet"/>
      <w:lvlText w:val="▪"/>
      <w:lvlJc w:val="left"/>
      <w:pPr>
        <w:ind w:left="39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E9AC576">
      <w:start w:val="1"/>
      <w:numFmt w:val="bullet"/>
      <w:lvlText w:val="•"/>
      <w:lvlJc w:val="left"/>
      <w:pPr>
        <w:ind w:left="46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AD63A42">
      <w:start w:val="1"/>
      <w:numFmt w:val="bullet"/>
      <w:lvlText w:val="o"/>
      <w:lvlJc w:val="left"/>
      <w:pPr>
        <w:ind w:left="53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2ACA164">
      <w:start w:val="1"/>
      <w:numFmt w:val="bullet"/>
      <w:lvlText w:val="▪"/>
      <w:lvlJc w:val="left"/>
      <w:pPr>
        <w:ind w:left="61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CD1022F"/>
    <w:multiLevelType w:val="multilevel"/>
    <w:tmpl w:val="F7EC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F17E6D"/>
    <w:multiLevelType w:val="hybridMultilevel"/>
    <w:tmpl w:val="E3E67236"/>
    <w:lvl w:ilvl="0" w:tplc="FD64956C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4FAB726">
      <w:start w:val="1"/>
      <w:numFmt w:val="bullet"/>
      <w:lvlText w:val="✓"/>
      <w:lvlJc w:val="left"/>
      <w:pPr>
        <w:ind w:left="1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4241468">
      <w:start w:val="1"/>
      <w:numFmt w:val="bullet"/>
      <w:lvlText w:val="▪"/>
      <w:lvlJc w:val="left"/>
      <w:pPr>
        <w:ind w:left="1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8442046">
      <w:start w:val="1"/>
      <w:numFmt w:val="bullet"/>
      <w:lvlText w:val="•"/>
      <w:lvlJc w:val="left"/>
      <w:pPr>
        <w:ind w:left="25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3A4F194">
      <w:start w:val="1"/>
      <w:numFmt w:val="bullet"/>
      <w:lvlText w:val="o"/>
      <w:lvlJc w:val="left"/>
      <w:pPr>
        <w:ind w:left="32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4AA7D64">
      <w:start w:val="1"/>
      <w:numFmt w:val="bullet"/>
      <w:lvlText w:val="▪"/>
      <w:lvlJc w:val="left"/>
      <w:pPr>
        <w:ind w:left="39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C503C42">
      <w:start w:val="1"/>
      <w:numFmt w:val="bullet"/>
      <w:lvlText w:val="•"/>
      <w:lvlJc w:val="left"/>
      <w:pPr>
        <w:ind w:left="46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AEA84A8">
      <w:start w:val="1"/>
      <w:numFmt w:val="bullet"/>
      <w:lvlText w:val="o"/>
      <w:lvlJc w:val="left"/>
      <w:pPr>
        <w:ind w:left="53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7B078DE">
      <w:start w:val="1"/>
      <w:numFmt w:val="bullet"/>
      <w:lvlText w:val="▪"/>
      <w:lvlJc w:val="left"/>
      <w:pPr>
        <w:ind w:left="61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EF936FD"/>
    <w:multiLevelType w:val="multilevel"/>
    <w:tmpl w:val="744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021E5C"/>
    <w:multiLevelType w:val="multilevel"/>
    <w:tmpl w:val="DC2E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392EC9"/>
    <w:multiLevelType w:val="hybridMultilevel"/>
    <w:tmpl w:val="0B72732E"/>
    <w:lvl w:ilvl="0" w:tplc="08A28FD4">
      <w:start w:val="1"/>
      <w:numFmt w:val="decimal"/>
      <w:lvlText w:val="%1."/>
      <w:lvlJc w:val="left"/>
      <w:pPr>
        <w:ind w:left="2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464AD2">
      <w:start w:val="1"/>
      <w:numFmt w:val="lowerLetter"/>
      <w:lvlText w:val="%2)"/>
      <w:lvlJc w:val="left"/>
      <w:pPr>
        <w:ind w:left="55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3EDB32">
      <w:start w:val="1"/>
      <w:numFmt w:val="lowerRoman"/>
      <w:lvlText w:val="%3"/>
      <w:lvlJc w:val="left"/>
      <w:pPr>
        <w:ind w:left="136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74F15C">
      <w:start w:val="1"/>
      <w:numFmt w:val="decimal"/>
      <w:lvlText w:val="%4"/>
      <w:lvlJc w:val="left"/>
      <w:pPr>
        <w:ind w:left="20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E28E20">
      <w:start w:val="1"/>
      <w:numFmt w:val="lowerLetter"/>
      <w:lvlText w:val="%5"/>
      <w:lvlJc w:val="left"/>
      <w:pPr>
        <w:ind w:left="280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80804A">
      <w:start w:val="1"/>
      <w:numFmt w:val="lowerRoman"/>
      <w:lvlText w:val="%6"/>
      <w:lvlJc w:val="left"/>
      <w:pPr>
        <w:ind w:left="352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7224A0">
      <w:start w:val="1"/>
      <w:numFmt w:val="decimal"/>
      <w:lvlText w:val="%7"/>
      <w:lvlJc w:val="left"/>
      <w:pPr>
        <w:ind w:left="424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728AF6">
      <w:start w:val="1"/>
      <w:numFmt w:val="lowerLetter"/>
      <w:lvlText w:val="%8"/>
      <w:lvlJc w:val="left"/>
      <w:pPr>
        <w:ind w:left="496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C42388">
      <w:start w:val="1"/>
      <w:numFmt w:val="lowerRoman"/>
      <w:lvlText w:val="%9"/>
      <w:lvlJc w:val="left"/>
      <w:pPr>
        <w:ind w:left="56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CB774C6"/>
    <w:multiLevelType w:val="hybridMultilevel"/>
    <w:tmpl w:val="43E05784"/>
    <w:lvl w:ilvl="0" w:tplc="FCEC8946">
      <w:start w:val="4"/>
      <w:numFmt w:val="decimal"/>
      <w:lvlText w:val="%1."/>
      <w:lvlJc w:val="left"/>
      <w:pPr>
        <w:ind w:left="427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C6B508">
      <w:start w:val="1"/>
      <w:numFmt w:val="lowerLetter"/>
      <w:lvlText w:val="%2)"/>
      <w:lvlJc w:val="left"/>
      <w:pPr>
        <w:ind w:left="994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26B60A">
      <w:start w:val="1"/>
      <w:numFmt w:val="lowerRoman"/>
      <w:lvlText w:val="%3"/>
      <w:lvlJc w:val="left"/>
      <w:pPr>
        <w:ind w:left="172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4ED5F4">
      <w:start w:val="1"/>
      <w:numFmt w:val="decimal"/>
      <w:lvlText w:val="%4"/>
      <w:lvlJc w:val="left"/>
      <w:pPr>
        <w:ind w:left="244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085E2C">
      <w:start w:val="1"/>
      <w:numFmt w:val="lowerLetter"/>
      <w:lvlText w:val="%5"/>
      <w:lvlJc w:val="left"/>
      <w:pPr>
        <w:ind w:left="316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BCF50E">
      <w:start w:val="1"/>
      <w:numFmt w:val="lowerRoman"/>
      <w:lvlText w:val="%6"/>
      <w:lvlJc w:val="left"/>
      <w:pPr>
        <w:ind w:left="388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EA9168">
      <w:start w:val="1"/>
      <w:numFmt w:val="decimal"/>
      <w:lvlText w:val="%7"/>
      <w:lvlJc w:val="left"/>
      <w:pPr>
        <w:ind w:left="460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46A1B6">
      <w:start w:val="1"/>
      <w:numFmt w:val="lowerLetter"/>
      <w:lvlText w:val="%8"/>
      <w:lvlJc w:val="left"/>
      <w:pPr>
        <w:ind w:left="532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F6ED28">
      <w:start w:val="1"/>
      <w:numFmt w:val="lowerRoman"/>
      <w:lvlText w:val="%9"/>
      <w:lvlJc w:val="left"/>
      <w:pPr>
        <w:ind w:left="604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DB86EF7"/>
    <w:multiLevelType w:val="hybridMultilevel"/>
    <w:tmpl w:val="A386E082"/>
    <w:lvl w:ilvl="0" w:tplc="820A59EA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2545C0E">
      <w:start w:val="1"/>
      <w:numFmt w:val="bullet"/>
      <w:lvlText w:val="✓"/>
      <w:lvlJc w:val="left"/>
      <w:pPr>
        <w:ind w:left="1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C6669DC">
      <w:start w:val="1"/>
      <w:numFmt w:val="bullet"/>
      <w:lvlText w:val="▪"/>
      <w:lvlJc w:val="left"/>
      <w:pPr>
        <w:ind w:left="1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A8C1AB4">
      <w:start w:val="1"/>
      <w:numFmt w:val="bullet"/>
      <w:lvlText w:val="•"/>
      <w:lvlJc w:val="left"/>
      <w:pPr>
        <w:ind w:left="25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C4A7486">
      <w:start w:val="1"/>
      <w:numFmt w:val="bullet"/>
      <w:lvlText w:val="o"/>
      <w:lvlJc w:val="left"/>
      <w:pPr>
        <w:ind w:left="32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96E57BA">
      <w:start w:val="1"/>
      <w:numFmt w:val="bullet"/>
      <w:lvlText w:val="▪"/>
      <w:lvlJc w:val="left"/>
      <w:pPr>
        <w:ind w:left="39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5EEC540">
      <w:start w:val="1"/>
      <w:numFmt w:val="bullet"/>
      <w:lvlText w:val="•"/>
      <w:lvlJc w:val="left"/>
      <w:pPr>
        <w:ind w:left="46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5449CC0">
      <w:start w:val="1"/>
      <w:numFmt w:val="bullet"/>
      <w:lvlText w:val="o"/>
      <w:lvlJc w:val="left"/>
      <w:pPr>
        <w:ind w:left="53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AE61D68">
      <w:start w:val="1"/>
      <w:numFmt w:val="bullet"/>
      <w:lvlText w:val="▪"/>
      <w:lvlJc w:val="left"/>
      <w:pPr>
        <w:ind w:left="61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FE45BD7"/>
    <w:multiLevelType w:val="multilevel"/>
    <w:tmpl w:val="2B8E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6F21B6"/>
    <w:multiLevelType w:val="multilevel"/>
    <w:tmpl w:val="D388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043A24"/>
    <w:multiLevelType w:val="multilevel"/>
    <w:tmpl w:val="88F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1C5428"/>
    <w:multiLevelType w:val="hybridMultilevel"/>
    <w:tmpl w:val="7D383704"/>
    <w:lvl w:ilvl="0" w:tplc="108C0A08">
      <w:start w:val="4"/>
      <w:numFmt w:val="decimal"/>
      <w:lvlText w:val="%1."/>
      <w:lvlJc w:val="left"/>
      <w:pPr>
        <w:ind w:left="427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FE12F8">
      <w:start w:val="1"/>
      <w:numFmt w:val="lowerLetter"/>
      <w:lvlText w:val="%2)"/>
      <w:lvlJc w:val="left"/>
      <w:pPr>
        <w:ind w:left="994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62D698">
      <w:start w:val="1"/>
      <w:numFmt w:val="lowerRoman"/>
      <w:lvlText w:val="%3"/>
      <w:lvlJc w:val="left"/>
      <w:pPr>
        <w:ind w:left="172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622A2E">
      <w:start w:val="1"/>
      <w:numFmt w:val="decimal"/>
      <w:lvlText w:val="%4"/>
      <w:lvlJc w:val="left"/>
      <w:pPr>
        <w:ind w:left="244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3EFC3C">
      <w:start w:val="1"/>
      <w:numFmt w:val="lowerLetter"/>
      <w:lvlText w:val="%5"/>
      <w:lvlJc w:val="left"/>
      <w:pPr>
        <w:ind w:left="316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62FA22">
      <w:start w:val="1"/>
      <w:numFmt w:val="lowerRoman"/>
      <w:lvlText w:val="%6"/>
      <w:lvlJc w:val="left"/>
      <w:pPr>
        <w:ind w:left="388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F2D806">
      <w:start w:val="1"/>
      <w:numFmt w:val="decimal"/>
      <w:lvlText w:val="%7"/>
      <w:lvlJc w:val="left"/>
      <w:pPr>
        <w:ind w:left="460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E29156">
      <w:start w:val="1"/>
      <w:numFmt w:val="lowerLetter"/>
      <w:lvlText w:val="%8"/>
      <w:lvlJc w:val="left"/>
      <w:pPr>
        <w:ind w:left="532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04039C">
      <w:start w:val="1"/>
      <w:numFmt w:val="lowerRoman"/>
      <w:lvlText w:val="%9"/>
      <w:lvlJc w:val="left"/>
      <w:pPr>
        <w:ind w:left="6041"/>
      </w:pPr>
      <w:rPr>
        <w:rFonts w:ascii="Century Gothic" w:eastAsia="Century Gothic" w:hAnsi="Century Gothic" w:cs="Century Gothic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6F85D7A"/>
    <w:multiLevelType w:val="multilevel"/>
    <w:tmpl w:val="C5A4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BD3932"/>
    <w:multiLevelType w:val="multilevel"/>
    <w:tmpl w:val="FD9E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EF7C63"/>
    <w:multiLevelType w:val="hybridMultilevel"/>
    <w:tmpl w:val="87EA9A8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960191">
    <w:abstractNumId w:val="7"/>
  </w:num>
  <w:num w:numId="2" w16cid:durableId="1942100482">
    <w:abstractNumId w:val="7"/>
  </w:num>
  <w:num w:numId="3" w16cid:durableId="1098870200">
    <w:abstractNumId w:val="7"/>
  </w:num>
  <w:num w:numId="4" w16cid:durableId="1062097544">
    <w:abstractNumId w:val="7"/>
  </w:num>
  <w:num w:numId="5" w16cid:durableId="1524704150">
    <w:abstractNumId w:val="7"/>
  </w:num>
  <w:num w:numId="6" w16cid:durableId="17194289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70033304">
    <w:abstractNumId w:val="39"/>
  </w:num>
  <w:num w:numId="8" w16cid:durableId="1372224215">
    <w:abstractNumId w:val="17"/>
  </w:num>
  <w:num w:numId="9" w16cid:durableId="727915808">
    <w:abstractNumId w:val="9"/>
  </w:num>
  <w:num w:numId="10" w16cid:durableId="704525832">
    <w:abstractNumId w:val="22"/>
  </w:num>
  <w:num w:numId="11" w16cid:durableId="1654333547">
    <w:abstractNumId w:val="14"/>
  </w:num>
  <w:num w:numId="12" w16cid:durableId="676880728">
    <w:abstractNumId w:val="21"/>
  </w:num>
  <w:num w:numId="13" w16cid:durableId="760949598">
    <w:abstractNumId w:val="24"/>
  </w:num>
  <w:num w:numId="14" w16cid:durableId="1437602482">
    <w:abstractNumId w:val="25"/>
  </w:num>
  <w:num w:numId="15" w16cid:durableId="1447579993">
    <w:abstractNumId w:val="0"/>
  </w:num>
  <w:num w:numId="16" w16cid:durableId="813957149">
    <w:abstractNumId w:val="36"/>
  </w:num>
  <w:num w:numId="17" w16cid:durableId="264777255">
    <w:abstractNumId w:val="27"/>
  </w:num>
  <w:num w:numId="18" w16cid:durableId="1003968989">
    <w:abstractNumId w:val="18"/>
  </w:num>
  <w:num w:numId="19" w16cid:durableId="570623933">
    <w:abstractNumId w:val="5"/>
  </w:num>
  <w:num w:numId="20" w16cid:durableId="1550070901">
    <w:abstractNumId w:val="2"/>
  </w:num>
  <w:num w:numId="21" w16cid:durableId="225603442">
    <w:abstractNumId w:val="30"/>
  </w:num>
  <w:num w:numId="22" w16cid:durableId="2055349638">
    <w:abstractNumId w:val="31"/>
  </w:num>
  <w:num w:numId="23" w16cid:durableId="85149733">
    <w:abstractNumId w:val="32"/>
  </w:num>
  <w:num w:numId="24" w16cid:durableId="1276449772">
    <w:abstractNumId w:val="33"/>
  </w:num>
  <w:num w:numId="25" w16cid:durableId="1901357260">
    <w:abstractNumId w:val="10"/>
  </w:num>
  <w:num w:numId="26" w16cid:durableId="614020481">
    <w:abstractNumId w:val="4"/>
  </w:num>
  <w:num w:numId="27" w16cid:durableId="572161889">
    <w:abstractNumId w:val="13"/>
  </w:num>
  <w:num w:numId="28" w16cid:durableId="1193422124">
    <w:abstractNumId w:val="19"/>
  </w:num>
  <w:num w:numId="29" w16cid:durableId="72972125">
    <w:abstractNumId w:val="28"/>
  </w:num>
  <w:num w:numId="30" w16cid:durableId="1684823461">
    <w:abstractNumId w:val="37"/>
  </w:num>
  <w:num w:numId="31" w16cid:durableId="1254244300">
    <w:abstractNumId w:val="23"/>
  </w:num>
  <w:num w:numId="32" w16cid:durableId="1102409964">
    <w:abstractNumId w:val="35"/>
  </w:num>
  <w:num w:numId="33" w16cid:durableId="306323262">
    <w:abstractNumId w:val="34"/>
  </w:num>
  <w:num w:numId="34" w16cid:durableId="1308363041">
    <w:abstractNumId w:val="11"/>
  </w:num>
  <w:num w:numId="35" w16cid:durableId="1830517635">
    <w:abstractNumId w:val="6"/>
  </w:num>
  <w:num w:numId="36" w16cid:durableId="657659659">
    <w:abstractNumId w:val="29"/>
  </w:num>
  <w:num w:numId="37" w16cid:durableId="1416711061">
    <w:abstractNumId w:val="1"/>
  </w:num>
  <w:num w:numId="38" w16cid:durableId="2129814185">
    <w:abstractNumId w:val="26"/>
  </w:num>
  <w:num w:numId="39" w16cid:durableId="1385911333">
    <w:abstractNumId w:val="16"/>
  </w:num>
  <w:num w:numId="40" w16cid:durableId="1696535278">
    <w:abstractNumId w:val="15"/>
  </w:num>
  <w:num w:numId="41" w16cid:durableId="143015450">
    <w:abstractNumId w:val="38"/>
  </w:num>
  <w:num w:numId="42" w16cid:durableId="2138985084">
    <w:abstractNumId w:val="12"/>
  </w:num>
  <w:num w:numId="43" w16cid:durableId="745229446">
    <w:abstractNumId w:val="8"/>
  </w:num>
  <w:num w:numId="44" w16cid:durableId="2107992891">
    <w:abstractNumId w:val="20"/>
  </w:num>
  <w:num w:numId="45" w16cid:durableId="12737028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EC"/>
    <w:rsid w:val="000008B1"/>
    <w:rsid w:val="000172CA"/>
    <w:rsid w:val="000217B9"/>
    <w:rsid w:val="00021E93"/>
    <w:rsid w:val="00023502"/>
    <w:rsid w:val="00032213"/>
    <w:rsid w:val="00055690"/>
    <w:rsid w:val="000757F3"/>
    <w:rsid w:val="000C27F4"/>
    <w:rsid w:val="0011631C"/>
    <w:rsid w:val="001242BF"/>
    <w:rsid w:val="00151C5E"/>
    <w:rsid w:val="00190EA3"/>
    <w:rsid w:val="00265FE2"/>
    <w:rsid w:val="002B0842"/>
    <w:rsid w:val="002B7AD3"/>
    <w:rsid w:val="002D010D"/>
    <w:rsid w:val="002E1970"/>
    <w:rsid w:val="002F4481"/>
    <w:rsid w:val="0031457E"/>
    <w:rsid w:val="00317278"/>
    <w:rsid w:val="00320BCD"/>
    <w:rsid w:val="0032640F"/>
    <w:rsid w:val="00336226"/>
    <w:rsid w:val="0033701C"/>
    <w:rsid w:val="003444EB"/>
    <w:rsid w:val="00347B5F"/>
    <w:rsid w:val="003656BB"/>
    <w:rsid w:val="003E3CCE"/>
    <w:rsid w:val="003F25CE"/>
    <w:rsid w:val="00400079"/>
    <w:rsid w:val="00406237"/>
    <w:rsid w:val="00422BE5"/>
    <w:rsid w:val="004259CC"/>
    <w:rsid w:val="004353BE"/>
    <w:rsid w:val="004367D7"/>
    <w:rsid w:val="0044651F"/>
    <w:rsid w:val="0045125C"/>
    <w:rsid w:val="004745E4"/>
    <w:rsid w:val="004A43CB"/>
    <w:rsid w:val="004A7DF7"/>
    <w:rsid w:val="004B7008"/>
    <w:rsid w:val="005227E3"/>
    <w:rsid w:val="00527CE0"/>
    <w:rsid w:val="00555D51"/>
    <w:rsid w:val="00585C0E"/>
    <w:rsid w:val="005A1B42"/>
    <w:rsid w:val="005B62FC"/>
    <w:rsid w:val="006006BA"/>
    <w:rsid w:val="00606F49"/>
    <w:rsid w:val="006132CC"/>
    <w:rsid w:val="006155DF"/>
    <w:rsid w:val="00621DEC"/>
    <w:rsid w:val="006234F6"/>
    <w:rsid w:val="006240B5"/>
    <w:rsid w:val="00660DC9"/>
    <w:rsid w:val="006907B8"/>
    <w:rsid w:val="006B1E5B"/>
    <w:rsid w:val="006D3D29"/>
    <w:rsid w:val="006E54B2"/>
    <w:rsid w:val="00701EB8"/>
    <w:rsid w:val="007072D4"/>
    <w:rsid w:val="007339D2"/>
    <w:rsid w:val="0074235D"/>
    <w:rsid w:val="00746078"/>
    <w:rsid w:val="00747BAF"/>
    <w:rsid w:val="0077197D"/>
    <w:rsid w:val="00777603"/>
    <w:rsid w:val="00784A66"/>
    <w:rsid w:val="007D14AB"/>
    <w:rsid w:val="008852B0"/>
    <w:rsid w:val="00890BD5"/>
    <w:rsid w:val="0089366A"/>
    <w:rsid w:val="008B173A"/>
    <w:rsid w:val="008B6FAF"/>
    <w:rsid w:val="008D50EB"/>
    <w:rsid w:val="008D5A9A"/>
    <w:rsid w:val="008E0BAA"/>
    <w:rsid w:val="00920038"/>
    <w:rsid w:val="00932D12"/>
    <w:rsid w:val="00935A9B"/>
    <w:rsid w:val="0096040C"/>
    <w:rsid w:val="0097425A"/>
    <w:rsid w:val="009A5B62"/>
    <w:rsid w:val="009B302A"/>
    <w:rsid w:val="009E4F7C"/>
    <w:rsid w:val="009F31D3"/>
    <w:rsid w:val="00A0649B"/>
    <w:rsid w:val="00A13B7D"/>
    <w:rsid w:val="00A17E02"/>
    <w:rsid w:val="00A55FD2"/>
    <w:rsid w:val="00A72E71"/>
    <w:rsid w:val="00A804B3"/>
    <w:rsid w:val="00AB0208"/>
    <w:rsid w:val="00AB3E32"/>
    <w:rsid w:val="00AC287F"/>
    <w:rsid w:val="00B078F1"/>
    <w:rsid w:val="00B149A1"/>
    <w:rsid w:val="00B178A9"/>
    <w:rsid w:val="00B17A1E"/>
    <w:rsid w:val="00B250C5"/>
    <w:rsid w:val="00B315EF"/>
    <w:rsid w:val="00B40189"/>
    <w:rsid w:val="00B40980"/>
    <w:rsid w:val="00B46372"/>
    <w:rsid w:val="00B51B0B"/>
    <w:rsid w:val="00B65C22"/>
    <w:rsid w:val="00B7241A"/>
    <w:rsid w:val="00BC1DF4"/>
    <w:rsid w:val="00BE23A2"/>
    <w:rsid w:val="00BF6E48"/>
    <w:rsid w:val="00C1052F"/>
    <w:rsid w:val="00C70A92"/>
    <w:rsid w:val="00C736E8"/>
    <w:rsid w:val="00C75AA0"/>
    <w:rsid w:val="00C85378"/>
    <w:rsid w:val="00C8678C"/>
    <w:rsid w:val="00CA3BB2"/>
    <w:rsid w:val="00CC0016"/>
    <w:rsid w:val="00D05702"/>
    <w:rsid w:val="00D152D7"/>
    <w:rsid w:val="00D175B5"/>
    <w:rsid w:val="00D20E7D"/>
    <w:rsid w:val="00D72951"/>
    <w:rsid w:val="00D73B67"/>
    <w:rsid w:val="00D74B28"/>
    <w:rsid w:val="00D865B7"/>
    <w:rsid w:val="00DA5242"/>
    <w:rsid w:val="00E34BB8"/>
    <w:rsid w:val="00E4208B"/>
    <w:rsid w:val="00E47265"/>
    <w:rsid w:val="00E578BC"/>
    <w:rsid w:val="00E62CC0"/>
    <w:rsid w:val="00E63C81"/>
    <w:rsid w:val="00E72CEC"/>
    <w:rsid w:val="00E826FF"/>
    <w:rsid w:val="00E92953"/>
    <w:rsid w:val="00F004E2"/>
    <w:rsid w:val="00F5437D"/>
    <w:rsid w:val="00F56BF8"/>
    <w:rsid w:val="00F779A6"/>
    <w:rsid w:val="00F84659"/>
    <w:rsid w:val="00FD50E2"/>
    <w:rsid w:val="00FE178A"/>
    <w:rsid w:val="00FE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DD3C43"/>
  <w15:chartTrackingRefBased/>
  <w15:docId w15:val="{8467DBCA-78C9-429A-8DF4-B8024E06E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aps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35D"/>
    <w:pPr>
      <w:spacing w:line="360" w:lineRule="auto"/>
      <w:jc w:val="both"/>
    </w:pPr>
    <w:rPr>
      <w:rFonts w:ascii="Open Sans" w:hAnsi="Open Sans"/>
      <w:caps w:val="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1B0B"/>
    <w:pPr>
      <w:keepNext/>
      <w:keepLines/>
      <w:numPr>
        <w:numId w:val="2"/>
      </w:numPr>
      <w:spacing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F49"/>
    <w:pPr>
      <w:keepNext/>
      <w:keepLines/>
      <w:numPr>
        <w:ilvl w:val="1"/>
        <w:numId w:val="5"/>
      </w:numPr>
      <w:spacing w:before="4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6F49"/>
    <w:pPr>
      <w:keepNext/>
      <w:keepLines/>
      <w:numPr>
        <w:ilvl w:val="2"/>
        <w:numId w:val="5"/>
      </w:numPr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3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0B"/>
    <w:rPr>
      <w:rFonts w:ascii="Times New Roman" w:eastAsiaTheme="majorEastAsia" w:hAnsi="Times New Roman" w:cstheme="majorBidi"/>
      <w:b/>
      <w:caps w:val="0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6F49"/>
    <w:rPr>
      <w:rFonts w:ascii="Times New Roman" w:eastAsiaTheme="majorEastAsia" w:hAnsi="Times New Roman" w:cstheme="majorBidi"/>
      <w:sz w:val="24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B7241A"/>
    <w:pPr>
      <w:spacing w:after="0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41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B7241A"/>
    <w:rPr>
      <w:rFonts w:ascii="Times New Roman" w:eastAsiaTheme="majorEastAsia" w:hAnsi="Times New Roman" w:cstheme="majorBidi"/>
      <w:b/>
      <w:sz w:val="24"/>
      <w:szCs w:val="24"/>
    </w:rPr>
  </w:style>
  <w:style w:type="paragraph" w:customStyle="1" w:styleId="SemPargrafo">
    <w:name w:val="Sem Parágrafo"/>
    <w:basedOn w:val="Normal"/>
    <w:next w:val="Normal"/>
    <w:link w:val="SemPargrafoChar"/>
    <w:qFormat/>
    <w:rsid w:val="00606F49"/>
    <w:pPr>
      <w:spacing w:line="240" w:lineRule="auto"/>
      <w:jc w:val="left"/>
    </w:pPr>
    <w:rPr>
      <w:bCs/>
    </w:rPr>
  </w:style>
  <w:style w:type="character" w:customStyle="1" w:styleId="SemPargrafoChar">
    <w:name w:val="Sem Parágrafo Char"/>
    <w:basedOn w:val="DefaultParagraphFont"/>
    <w:link w:val="SemPargrafo"/>
    <w:rsid w:val="00606F49"/>
    <w:rPr>
      <w:rFonts w:ascii="Times New Roman" w:hAnsi="Times New Roman"/>
      <w:bCs/>
      <w:sz w:val="24"/>
    </w:rPr>
  </w:style>
  <w:style w:type="paragraph" w:customStyle="1" w:styleId="Imagem">
    <w:name w:val="Imagem"/>
    <w:basedOn w:val="Normal"/>
    <w:link w:val="ImagemChar"/>
    <w:qFormat/>
    <w:rsid w:val="00606F49"/>
    <w:pPr>
      <w:jc w:val="center"/>
    </w:pPr>
    <w:rPr>
      <w:noProof/>
    </w:rPr>
  </w:style>
  <w:style w:type="character" w:customStyle="1" w:styleId="ImagemChar">
    <w:name w:val="Imagem Char"/>
    <w:basedOn w:val="DefaultParagraphFont"/>
    <w:link w:val="Imagem"/>
    <w:rsid w:val="00606F49"/>
    <w:rPr>
      <w:rFonts w:ascii="Times New Roman" w:hAnsi="Times New Roman"/>
      <w:noProof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3BE"/>
    <w:rPr>
      <w:rFonts w:eastAsiaTheme="majorEastAsia" w:cstheme="majorBidi"/>
      <w:i/>
      <w:iCs/>
      <w:caps w:val="0"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3BE"/>
    <w:rPr>
      <w:rFonts w:eastAsiaTheme="majorEastAsia" w:cstheme="majorBidi"/>
      <w:caps w:val="0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3BE"/>
    <w:rPr>
      <w:rFonts w:eastAsiaTheme="majorEastAsia" w:cstheme="majorBidi"/>
      <w:i/>
      <w:iCs/>
      <w:cap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3BE"/>
    <w:rPr>
      <w:rFonts w:eastAsiaTheme="majorEastAsia" w:cstheme="majorBidi"/>
      <w:caps w:val="0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3BE"/>
    <w:rPr>
      <w:rFonts w:eastAsiaTheme="majorEastAsia" w:cstheme="majorBidi"/>
      <w:i/>
      <w:iCs/>
      <w:cap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3BE"/>
    <w:rPr>
      <w:rFonts w:eastAsiaTheme="majorEastAsia" w:cstheme="majorBidi"/>
      <w:caps w:val="0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A92"/>
    <w:pPr>
      <w:numPr>
        <w:ilvl w:val="1"/>
      </w:numPr>
      <w:jc w:val="center"/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A92"/>
    <w:rPr>
      <w:rFonts w:ascii="Open Sans" w:eastAsiaTheme="majorEastAsia" w:hAnsi="Open Sans" w:cstheme="majorBidi"/>
      <w:caps w:val="0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3BE"/>
    <w:rPr>
      <w:i/>
      <w:iCs/>
      <w:cap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3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3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3BE"/>
    <w:rPr>
      <w:i/>
      <w:iCs/>
      <w:caps w:val="0"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3BE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53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3BE"/>
    <w:rPr>
      <w:caps w:val="0"/>
    </w:rPr>
  </w:style>
  <w:style w:type="paragraph" w:styleId="Footer">
    <w:name w:val="footer"/>
    <w:basedOn w:val="Normal"/>
    <w:link w:val="FooterChar"/>
    <w:uiPriority w:val="99"/>
    <w:unhideWhenUsed/>
    <w:rsid w:val="004353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3BE"/>
    <w:rPr>
      <w:caps w:val="0"/>
    </w:rPr>
  </w:style>
  <w:style w:type="paragraph" w:styleId="NoSpacing">
    <w:name w:val="No Spacing"/>
    <w:uiPriority w:val="1"/>
    <w:qFormat/>
    <w:rsid w:val="00C70A92"/>
    <w:pPr>
      <w:spacing w:after="0" w:line="240" w:lineRule="auto"/>
      <w:ind w:firstLine="709"/>
      <w:jc w:val="both"/>
    </w:pPr>
    <w:rPr>
      <w:rFonts w:ascii="Open Sans" w:hAnsi="Open Sans"/>
      <w:caps w:val="0"/>
    </w:rPr>
  </w:style>
  <w:style w:type="character" w:styleId="SubtleEmphasis">
    <w:name w:val="Subtle Emphasis"/>
    <w:basedOn w:val="DefaultParagraphFont"/>
    <w:uiPriority w:val="19"/>
    <w:qFormat/>
    <w:rsid w:val="00C70A92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C70A92"/>
    <w:rPr>
      <w:i/>
      <w:iCs/>
    </w:rPr>
  </w:style>
  <w:style w:type="character" w:styleId="Hyperlink">
    <w:name w:val="Hyperlink"/>
    <w:basedOn w:val="DefaultParagraphFont"/>
    <w:uiPriority w:val="99"/>
    <w:unhideWhenUsed/>
    <w:rsid w:val="009A5B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5B62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9A5B62"/>
    <w:rPr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74235D"/>
    <w:pPr>
      <w:spacing w:before="240" w:after="120"/>
      <w:jc w:val="left"/>
    </w:pPr>
    <w:rPr>
      <w:rFonts w:asciiTheme="minorHAnsi" w:hAnsiTheme="minorHAnsi"/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4235D"/>
    <w:pPr>
      <w:spacing w:before="120" w:after="0"/>
      <w:ind w:left="240"/>
      <w:jc w:val="left"/>
    </w:pPr>
    <w:rPr>
      <w:rFonts w:asciiTheme="minorHAnsi" w:hAnsiTheme="minorHAnsi"/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4235D"/>
    <w:pPr>
      <w:spacing w:after="0"/>
      <w:ind w:left="480"/>
      <w:jc w:val="left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4235D"/>
    <w:pPr>
      <w:spacing w:after="0"/>
      <w:ind w:left="72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74235D"/>
    <w:pPr>
      <w:spacing w:after="0"/>
      <w:ind w:left="96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4235D"/>
    <w:pPr>
      <w:spacing w:after="0"/>
      <w:ind w:left="120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4235D"/>
    <w:pPr>
      <w:spacing w:after="0"/>
      <w:ind w:left="144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4235D"/>
    <w:pPr>
      <w:spacing w:after="0"/>
      <w:ind w:left="168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4235D"/>
    <w:pPr>
      <w:spacing w:after="0"/>
      <w:ind w:left="1920"/>
      <w:jc w:val="left"/>
    </w:pPr>
    <w:rPr>
      <w:rFonts w:asciiTheme="minorHAnsi" w:hAnsiTheme="minorHAnsi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74235D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PT"/>
      <w14:ligatures w14:val="none"/>
    </w:rPr>
  </w:style>
  <w:style w:type="table" w:styleId="TableGrid">
    <w:name w:val="Table Grid"/>
    <w:basedOn w:val="TableNormal"/>
    <w:uiPriority w:val="39"/>
    <w:rsid w:val="00CA3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52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pt-PT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52D7"/>
    <w:rPr>
      <w:rFonts w:ascii="Courier New" w:eastAsia="Times New Roman" w:hAnsi="Courier New" w:cs="Courier New"/>
      <w:caps w:val="0"/>
      <w:sz w:val="20"/>
      <w:szCs w:val="20"/>
      <w:lang w:eastAsia="pt-PT"/>
      <w14:ligatures w14:val="none"/>
    </w:rPr>
  </w:style>
  <w:style w:type="table" w:customStyle="1" w:styleId="TableGrid0">
    <w:name w:val="TableGrid"/>
    <w:rsid w:val="006132CC"/>
    <w:pPr>
      <w:spacing w:after="0" w:line="240" w:lineRule="auto"/>
    </w:pPr>
    <w:rPr>
      <w:rFonts w:eastAsiaTheme="minorEastAsia"/>
      <w:caps w:val="0"/>
      <w:kern w:val="2"/>
      <w:sz w:val="24"/>
      <w:szCs w:val="24"/>
      <w:lang w:eastAsia="pt-PT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de">
    <w:name w:val="Code"/>
    <w:basedOn w:val="Normal"/>
    <w:link w:val="CodeCarter"/>
    <w:qFormat/>
    <w:rsid w:val="00151C5E"/>
    <w:rPr>
      <w:rFonts w:ascii="Consolas" w:hAnsi="Consolas"/>
      <w:b/>
      <w:i/>
      <w:sz w:val="20"/>
    </w:rPr>
  </w:style>
  <w:style w:type="character" w:customStyle="1" w:styleId="CodeCarter">
    <w:name w:val="Code Caráter"/>
    <w:basedOn w:val="DefaultParagraphFont"/>
    <w:link w:val="Code"/>
    <w:rsid w:val="00151C5E"/>
    <w:rPr>
      <w:rFonts w:ascii="Consolas" w:hAnsi="Consolas"/>
      <w:b/>
      <w:i/>
      <w:caps w:val="0"/>
      <w:sz w:val="20"/>
    </w:rPr>
  </w:style>
  <w:style w:type="table" w:styleId="PlainTable2">
    <w:name w:val="Plain Table 2"/>
    <w:basedOn w:val="TableNormal"/>
    <w:uiPriority w:val="42"/>
    <w:rsid w:val="006155DF"/>
    <w:pPr>
      <w:spacing w:after="0" w:line="240" w:lineRule="auto"/>
    </w:pPr>
    <w:rPr>
      <w:rFonts w:ascii="Arial" w:hAnsi="Arial"/>
      <w:caps w:val="0"/>
      <w:sz w:val="24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7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0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06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796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9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3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7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638087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6049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5799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7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8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1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73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0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79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11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512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7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4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39529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8717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20805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Documents\3ANO\PROG3\Trabalho%20Pratico%201\Relat&#243;ri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281D78-8C45-492B-B317-28228997E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Relatório.dotx</Template>
  <TotalTime>810</TotalTime>
  <Pages>9</Pages>
  <Words>1030</Words>
  <Characters>5566</Characters>
  <Application>Microsoft Office Word</Application>
  <DocSecurity>0</DocSecurity>
  <Lines>46</Lines>
  <Paragraphs>13</Paragraphs>
  <ScaleCrop>false</ScaleCrop>
  <HeadingPairs>
    <vt:vector size="8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Cabeçalhos</vt:lpstr>
      </vt:variant>
      <vt:variant>
        <vt:i4>2</vt:i4>
      </vt:variant>
      <vt:variant>
        <vt:lpstr>Títulos</vt:lpstr>
      </vt:variant>
      <vt:variant>
        <vt:i4>1</vt:i4>
      </vt:variant>
    </vt:vector>
  </HeadingPairs>
  <TitlesOfParts>
    <vt:vector size="5" baseType="lpstr">
      <vt:lpstr>Trabalho Pratico 1 - Codar no Prolongado</vt:lpstr>
      <vt:lpstr/>
      <vt:lpstr>Matemática</vt:lpstr>
      <vt:lpstr>Anexos</vt:lpstr>
      <vt:lpstr>Anexos</vt:lpstr>
    </vt:vector>
  </TitlesOfParts>
  <Company/>
  <LinksUpToDate>false</LinksUpToDate>
  <CharactersWithSpaces>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Pratico 1 - Codar no Prolongado</dc:title>
  <dc:subject>Relatório</dc:subject>
  <dc:creator>Líria Bá</dc:creator>
  <cp:keywords>ISPTEC;Ensino Superior</cp:keywords>
  <dc:description/>
  <cp:lastModifiedBy>Líria Bá</cp:lastModifiedBy>
  <cp:revision>3</cp:revision>
  <cp:lastPrinted>2024-06-18T13:42:00Z</cp:lastPrinted>
  <dcterms:created xsi:type="dcterms:W3CDTF">2025-11-23T07:48:00Z</dcterms:created>
  <dcterms:modified xsi:type="dcterms:W3CDTF">2025-11-25T21:31:00Z</dcterms:modified>
  <cp:category/>
</cp:coreProperties>
</file>