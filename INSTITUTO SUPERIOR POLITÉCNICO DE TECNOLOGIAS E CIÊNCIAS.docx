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08B03" w14:textId="77777777" w:rsidR="00E62CC0" w:rsidRDefault="004353BE" w:rsidP="004353BE">
      <w:pPr>
        <w:jc w:val="center"/>
      </w:pPr>
      <w:r>
        <w:rPr>
          <w:noProof/>
        </w:rPr>
        <w:drawing>
          <wp:inline distT="0" distB="0" distL="0" distR="0" wp14:anchorId="0E776D1F" wp14:editId="16A1FC4E">
            <wp:extent cx="1790700" cy="739637"/>
            <wp:effectExtent l="0" t="0" r="0" b="3810"/>
            <wp:docPr id="8631631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63173" name="Imagem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114" cy="7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F12C" w14:textId="77777777" w:rsidR="004353BE" w:rsidRDefault="004353BE" w:rsidP="00C70A92">
      <w:pPr>
        <w:spacing w:line="240" w:lineRule="auto"/>
        <w:jc w:val="center"/>
        <w:rPr>
          <w:lang/>
        </w:rPr>
      </w:pPr>
      <w:r>
        <w:rPr>
          <w:lang/>
        </w:rPr>
        <w:t>INSTITUTO SUPERIOR POLITÉ</w:t>
      </w:r>
      <w:r w:rsidR="009A5B62">
        <w:rPr>
          <w:lang/>
        </w:rPr>
        <w:t>C</w:t>
      </w:r>
      <w:r>
        <w:rPr>
          <w:lang/>
        </w:rPr>
        <w:t>NICO DE TECNOLOGIAS E CIÊNCIAS</w:t>
      </w:r>
    </w:p>
    <w:p w14:paraId="109DDADC" w14:textId="77777777" w:rsidR="00C70A92" w:rsidRDefault="00C70A92" w:rsidP="00C70A92">
      <w:pPr>
        <w:spacing w:line="240" w:lineRule="auto"/>
        <w:jc w:val="center"/>
        <w:rPr>
          <w:lang/>
        </w:rPr>
      </w:pPr>
      <w:r>
        <w:rPr>
          <w:lang/>
        </w:rPr>
        <w:t>DEPARTAMENTO DE ENGENHARIAS E TECNOLOGIAS</w:t>
      </w:r>
    </w:p>
    <w:p w14:paraId="12E1F467" w14:textId="77777777" w:rsidR="00C70A92" w:rsidRDefault="00C70A92" w:rsidP="00C70A92">
      <w:pPr>
        <w:spacing w:line="240" w:lineRule="auto"/>
        <w:jc w:val="center"/>
        <w:rPr>
          <w:lang/>
        </w:rPr>
      </w:pPr>
      <w:r>
        <w:rPr>
          <w:lang/>
        </w:rPr>
        <w:t>CURSO DE ENGENHARIA INFORMÁTICA</w:t>
      </w:r>
    </w:p>
    <w:p w14:paraId="0169DC07" w14:textId="77777777" w:rsidR="00C70A92" w:rsidRDefault="00C70A92" w:rsidP="00C70A92">
      <w:pPr>
        <w:spacing w:line="240" w:lineRule="auto"/>
        <w:jc w:val="center"/>
        <w:rPr>
          <w:lang/>
        </w:rPr>
      </w:pPr>
    </w:p>
    <w:p w14:paraId="552AAC64" w14:textId="77777777" w:rsidR="00C70A92" w:rsidRDefault="00C70A92" w:rsidP="00C70A92">
      <w:pPr>
        <w:spacing w:line="240" w:lineRule="auto"/>
        <w:jc w:val="center"/>
        <w:rPr>
          <w:lang/>
        </w:rPr>
      </w:pPr>
    </w:p>
    <w:p w14:paraId="61246CD7" w14:textId="77777777" w:rsidR="00C70A92" w:rsidRDefault="00C70A92" w:rsidP="00C70A92">
      <w:pPr>
        <w:spacing w:line="240" w:lineRule="auto"/>
        <w:jc w:val="center"/>
        <w:rPr>
          <w:lang/>
        </w:rPr>
      </w:pPr>
    </w:p>
    <w:p w14:paraId="4D706AB7" w14:textId="77777777" w:rsidR="00C70A92" w:rsidRDefault="00C70A92" w:rsidP="00C70A92">
      <w:pPr>
        <w:spacing w:line="240" w:lineRule="auto"/>
        <w:jc w:val="center"/>
        <w:rPr>
          <w:lang/>
        </w:rPr>
      </w:pPr>
    </w:p>
    <w:sdt>
      <w:sdtPr>
        <w:rPr>
          <w:rFonts w:eastAsiaTheme="minorHAnsi" w:cstheme="minorBidi"/>
          <w:spacing w:val="0"/>
          <w:sz w:val="24"/>
          <w:szCs w:val="22"/>
        </w:rPr>
        <w:alias w:val="Assunto"/>
        <w:tag w:val=""/>
        <w:id w:val="1442950964"/>
        <w:placeholder>
          <w:docPart w:val="AFEB92CBC9634EB9B274CC96F0DEF47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6CBADCEC" w14:textId="523B55D2" w:rsidR="00C70A92" w:rsidRPr="00C70A92" w:rsidRDefault="00621DEC" w:rsidP="00621DEC">
          <w:pPr>
            <w:pStyle w:val="Subtitle"/>
            <w:rPr>
              <w:lang/>
            </w:rPr>
          </w:pPr>
          <w:r w:rsidRPr="00621DEC">
            <w:rPr>
              <w:rFonts w:eastAsiaTheme="minorHAnsi" w:cstheme="minorBidi"/>
              <w:spacing w:val="0"/>
              <w:sz w:val="24"/>
              <w:szCs w:val="22"/>
            </w:rPr>
            <w:t>Relatório</w:t>
          </w:r>
        </w:p>
      </w:sdtContent>
    </w:sdt>
    <w:sdt>
      <w:sdtPr>
        <w:rPr>
          <w14:ligatures w14:val="none"/>
        </w:rPr>
        <w:alias w:val="Título"/>
        <w:tag w:val=""/>
        <w:id w:val="1762250849"/>
        <w:placeholder>
          <w:docPart w:val="AE6FE6F8298146918AFAA8818432A30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7BA3FE5" w14:textId="4EB14294" w:rsidR="00C70A92" w:rsidRPr="00D865B7" w:rsidRDefault="00621DEC" w:rsidP="009E4F7C">
          <w:pPr>
            <w:pStyle w:val="Title"/>
            <w:rPr>
              <w:lang/>
            </w:rPr>
          </w:pPr>
          <w:proofErr w:type="gramStart"/>
          <w:r w:rsidRPr="00621DEC">
            <w:rPr>
              <w14:ligatures w14:val="none"/>
            </w:rPr>
            <w:t>Trabalho Pratico</w:t>
          </w:r>
          <w:proofErr w:type="gramEnd"/>
          <w:r w:rsidRPr="00621DEC">
            <w:rPr>
              <w14:ligatures w14:val="none"/>
            </w:rPr>
            <w:t xml:space="preserve"> 1 - </w:t>
          </w:r>
          <w:proofErr w:type="spellStart"/>
          <w:r w:rsidRPr="00621DEC">
            <w:rPr>
              <w14:ligatures w14:val="none"/>
            </w:rPr>
            <w:t>Codar</w:t>
          </w:r>
          <w:proofErr w:type="spellEnd"/>
          <w:r w:rsidRPr="00621DEC">
            <w:rPr>
              <w14:ligatures w14:val="none"/>
            </w:rPr>
            <w:t xml:space="preserve"> no Prolongado</w:t>
          </w:r>
        </w:p>
      </w:sdtContent>
    </w:sdt>
    <w:p w14:paraId="1F321F44" w14:textId="77777777" w:rsidR="00C70A92" w:rsidRDefault="00C70A92" w:rsidP="00C70A92">
      <w:pPr>
        <w:jc w:val="center"/>
        <w:rPr>
          <w:lang/>
        </w:rPr>
      </w:pPr>
    </w:p>
    <w:p w14:paraId="60E63CD5" w14:textId="77777777" w:rsidR="009A5B62" w:rsidRDefault="009A5B62" w:rsidP="00C70A92">
      <w:pPr>
        <w:jc w:val="center"/>
        <w:rPr>
          <w:lang/>
        </w:rPr>
      </w:pPr>
    </w:p>
    <w:p w14:paraId="7BB89C01" w14:textId="77777777" w:rsidR="00C70A92" w:rsidRDefault="00C70A92" w:rsidP="00C70A92">
      <w:pPr>
        <w:jc w:val="center"/>
        <w:rPr>
          <w:lang/>
        </w:rPr>
      </w:pPr>
    </w:p>
    <w:p w14:paraId="7445D064" w14:textId="77777777" w:rsidR="009A5B62" w:rsidRPr="00C70A92" w:rsidRDefault="009A5B62" w:rsidP="00C70A92">
      <w:pPr>
        <w:jc w:val="center"/>
        <w:rPr>
          <w:lang/>
        </w:rPr>
      </w:pPr>
    </w:p>
    <w:p w14:paraId="35587A40" w14:textId="77777777" w:rsidR="004353BE" w:rsidRPr="002B0842" w:rsidRDefault="00023502" w:rsidP="00023502">
      <w:pPr>
        <w:pStyle w:val="Subtitle"/>
        <w:spacing w:line="240" w:lineRule="auto"/>
        <w:rPr>
          <w:sz w:val="24"/>
          <w:szCs w:val="24"/>
          <w:lang/>
        </w:rPr>
      </w:pPr>
      <w:r w:rsidRPr="002B0842">
        <w:rPr>
          <w:sz w:val="24"/>
          <w:szCs w:val="24"/>
          <w:lang/>
        </w:rPr>
        <w:t>AUTOR</w:t>
      </w:r>
    </w:p>
    <w:sdt>
      <w:sdtPr>
        <w:rPr>
          <w:rStyle w:val="Emphasis"/>
          <w:b/>
          <w:bCs/>
          <w:i w:val="0"/>
          <w:iCs w:val="0"/>
          <w:szCs w:val="24"/>
        </w:rPr>
        <w:alias w:val="Autor"/>
        <w:tag w:val=""/>
        <w:id w:val="1341965493"/>
        <w:placeholder>
          <w:docPart w:val="296A321CE63242DABB0D66004D90774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1E56AEB6" w14:textId="77777777" w:rsidR="004353BE" w:rsidRPr="00D865B7" w:rsidRDefault="00621DEC" w:rsidP="009A5B62">
          <w:pPr>
            <w:spacing w:line="240" w:lineRule="auto"/>
            <w:jc w:val="center"/>
            <w:rPr>
              <w:rStyle w:val="Emphasis"/>
              <w:b/>
              <w:bCs/>
              <w:i w:val="0"/>
              <w:iCs w:val="0"/>
              <w:szCs w:val="24"/>
            </w:rPr>
          </w:pPr>
          <w:r>
            <w:rPr>
              <w:rStyle w:val="Emphasis"/>
              <w:b/>
              <w:bCs/>
              <w:i w:val="0"/>
              <w:iCs w:val="0"/>
              <w:szCs w:val="24"/>
            </w:rPr>
            <w:t>Líria Bá</w:t>
          </w:r>
        </w:p>
      </w:sdtContent>
    </w:sdt>
    <w:p w14:paraId="7E793E33" w14:textId="6CA73AC7" w:rsidR="009A5B62" w:rsidRPr="00621DEC" w:rsidRDefault="00C70A92" w:rsidP="009A5B62">
      <w:pPr>
        <w:spacing w:line="240" w:lineRule="auto"/>
        <w:jc w:val="center"/>
        <w:rPr>
          <w:szCs w:val="24"/>
          <w:u w:val="single"/>
        </w:rPr>
      </w:pPr>
      <w:r w:rsidRPr="002B0842">
        <w:rPr>
          <w:szCs w:val="24"/>
          <w:u w:val="single"/>
          <w:lang/>
        </w:rPr>
        <w:t>20230</w:t>
      </w:r>
      <w:r w:rsidR="00621DEC">
        <w:rPr>
          <w:szCs w:val="24"/>
          <w:u w:val="single"/>
        </w:rPr>
        <w:t>237</w:t>
      </w:r>
    </w:p>
    <w:p w14:paraId="0C5432AD" w14:textId="77777777" w:rsidR="009A5B62" w:rsidRPr="002B0842" w:rsidRDefault="009A5B62" w:rsidP="009A5B62">
      <w:pPr>
        <w:spacing w:line="240" w:lineRule="auto"/>
        <w:rPr>
          <w:szCs w:val="24"/>
          <w:lang/>
        </w:rPr>
      </w:pPr>
    </w:p>
    <w:p w14:paraId="1528CBFA" w14:textId="77777777" w:rsidR="009A5B62" w:rsidRPr="002B0842" w:rsidRDefault="009A5B62" w:rsidP="009A5B62">
      <w:pPr>
        <w:spacing w:line="240" w:lineRule="auto"/>
        <w:jc w:val="center"/>
        <w:rPr>
          <w:szCs w:val="24"/>
          <w:lang/>
        </w:rPr>
      </w:pPr>
    </w:p>
    <w:p w14:paraId="5925E0FA" w14:textId="77777777" w:rsidR="002B0842" w:rsidRDefault="002B0842" w:rsidP="009A5B62">
      <w:pPr>
        <w:spacing w:line="240" w:lineRule="auto"/>
        <w:jc w:val="center"/>
        <w:rPr>
          <w:lang/>
        </w:rPr>
      </w:pPr>
    </w:p>
    <w:p w14:paraId="1D34C8A4" w14:textId="77777777" w:rsidR="002B0842" w:rsidRDefault="002B0842" w:rsidP="009A5B62">
      <w:pPr>
        <w:spacing w:line="240" w:lineRule="auto"/>
        <w:jc w:val="center"/>
        <w:rPr>
          <w:lang/>
        </w:rPr>
        <w:sectPr w:rsidR="002B0842" w:rsidSect="00BC1DF4">
          <w:headerReference w:type="default" r:id="rId10"/>
          <w:footerReference w:type="default" r:id="rId11"/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sdt>
      <w:sdtPr>
        <w:rPr>
          <w:rFonts w:ascii="Open Sans" w:eastAsiaTheme="minorHAnsi" w:hAnsi="Open Sans" w:cstheme="minorBidi"/>
          <w:b/>
          <w:bCs/>
          <w:color w:val="auto"/>
          <w:sz w:val="24"/>
          <w:szCs w:val="22"/>
          <w:lang w:val="pt-BR" w:eastAsia="en-US"/>
          <w14:ligatures w14:val="standardContextual"/>
        </w:rPr>
        <w:id w:val="1989585385"/>
        <w:docPartObj>
          <w:docPartGallery w:val="Table of Contents"/>
          <w:docPartUnique/>
        </w:docPartObj>
      </w:sdtPr>
      <w:sdtContent>
        <w:p w14:paraId="0D01EBAF" w14:textId="77777777" w:rsidR="000757F3" w:rsidRPr="009E4F7C" w:rsidRDefault="009E4F7C" w:rsidP="009E4F7C">
          <w:pPr>
            <w:pStyle w:val="TOCHeading"/>
            <w:pBdr>
              <w:between w:val="single" w:sz="4" w:space="1" w:color="FFC000"/>
            </w:pBdr>
            <w:tabs>
              <w:tab w:val="left" w:pos="7448"/>
            </w:tabs>
            <w:spacing w:line="360" w:lineRule="auto"/>
            <w:jc w:val="both"/>
            <w:rPr>
              <w:b/>
              <w:bCs/>
              <w:color w:val="FFC000"/>
              <w:lang/>
            </w:rPr>
          </w:pPr>
          <w:r>
            <w:rPr>
              <w:b/>
              <w:bCs/>
              <w:color w:val="FFC000"/>
              <w:lang/>
            </w:rPr>
            <w:t>Sumário</w:t>
          </w:r>
        </w:p>
        <w:p w14:paraId="1DBB6394" w14:textId="77777777" w:rsidR="003E3CCE" w:rsidRDefault="003E3CCE">
          <w:pPr>
            <w:pStyle w:val="TOC1"/>
            <w:tabs>
              <w:tab w:val="left" w:pos="480"/>
              <w:tab w:val="right" w:leader="dot" w:pos="90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/>
            </w:rPr>
          </w:pPr>
          <w:r>
            <w:rPr>
              <w:rFonts w:cs="Open Sans"/>
              <w:b w:val="0"/>
              <w:bCs w:val="0"/>
              <w:i/>
              <w:iCs/>
              <w:sz w:val="28"/>
              <w:szCs w:val="28"/>
            </w:rPr>
            <w:fldChar w:fldCharType="begin"/>
          </w:r>
          <w:r>
            <w:rPr>
              <w:rFonts w:cs="Open Sans"/>
              <w:b w:val="0"/>
              <w:bCs w:val="0"/>
              <w:i/>
              <w:iCs/>
              <w:sz w:val="28"/>
              <w:szCs w:val="28"/>
            </w:rPr>
            <w:instrText xml:space="preserve"> TOC \o "1-3" \h \z \u </w:instrText>
          </w:r>
          <w:r>
            <w:rPr>
              <w:rFonts w:cs="Open Sans"/>
              <w:b w:val="0"/>
              <w:bCs w:val="0"/>
              <w:i/>
              <w:iCs/>
              <w:sz w:val="28"/>
              <w:szCs w:val="28"/>
            </w:rPr>
            <w:fldChar w:fldCharType="separate"/>
          </w:r>
          <w:hyperlink w:anchor="_Toc201759890" w:history="1">
            <w:r w:rsidRPr="0082477C">
              <w:rPr>
                <w:rStyle w:val="Hyperlink"/>
                <w:noProof/>
                <w:lang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/>
              </w:rPr>
              <w:tab/>
            </w:r>
            <w:r w:rsidRPr="0082477C">
              <w:rPr>
                <w:rStyle w:val="Hyperlink"/>
                <w:noProof/>
                <w:lang/>
              </w:rPr>
              <w:t>Titulo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F7C9" w14:textId="77777777" w:rsidR="003E3CCE" w:rsidRDefault="00000000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/>
            </w:rPr>
          </w:pPr>
          <w:hyperlink w:anchor="_Toc201759891" w:history="1">
            <w:r w:rsidR="003E3CCE" w:rsidRPr="0082477C">
              <w:rPr>
                <w:rStyle w:val="Hyperlink"/>
                <w:noProof/>
                <w:lang/>
              </w:rPr>
              <w:t>1.1</w:t>
            </w:r>
            <w:r w:rsidR="003E3CCE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/>
              </w:rPr>
              <w:tab/>
            </w:r>
            <w:r w:rsidR="003E3CCE" w:rsidRPr="0082477C">
              <w:rPr>
                <w:rStyle w:val="Hyperlink"/>
                <w:noProof/>
                <w:lang/>
              </w:rPr>
              <w:t>Subtitulo 1</w:t>
            </w:r>
            <w:r w:rsidR="003E3CCE">
              <w:rPr>
                <w:noProof/>
                <w:webHidden/>
              </w:rPr>
              <w:tab/>
            </w:r>
            <w:r w:rsidR="003E3CCE">
              <w:rPr>
                <w:noProof/>
                <w:webHidden/>
              </w:rPr>
              <w:fldChar w:fldCharType="begin"/>
            </w:r>
            <w:r w:rsidR="003E3CCE">
              <w:rPr>
                <w:noProof/>
                <w:webHidden/>
              </w:rPr>
              <w:instrText xml:space="preserve"> PAGEREF _Toc201759891 \h </w:instrText>
            </w:r>
            <w:r w:rsidR="003E3CCE">
              <w:rPr>
                <w:noProof/>
                <w:webHidden/>
              </w:rPr>
            </w:r>
            <w:r w:rsidR="003E3CCE">
              <w:rPr>
                <w:noProof/>
                <w:webHidden/>
              </w:rPr>
              <w:fldChar w:fldCharType="separate"/>
            </w:r>
            <w:r w:rsidR="003E3CCE">
              <w:rPr>
                <w:noProof/>
                <w:webHidden/>
              </w:rPr>
              <w:t>1</w:t>
            </w:r>
            <w:r w:rsidR="003E3CCE">
              <w:rPr>
                <w:noProof/>
                <w:webHidden/>
              </w:rPr>
              <w:fldChar w:fldCharType="end"/>
            </w:r>
          </w:hyperlink>
        </w:p>
        <w:p w14:paraId="3619BDC0" w14:textId="77777777" w:rsidR="002F4481" w:rsidRDefault="003E3CCE" w:rsidP="002F4481">
          <w:pPr>
            <w:pBdr>
              <w:between w:val="single" w:sz="4" w:space="1" w:color="FFC000"/>
            </w:pBdr>
            <w:rPr>
              <w:rFonts w:cs="Open Sans"/>
              <w:b/>
              <w:bCs/>
              <w:sz w:val="28"/>
              <w:szCs w:val="28"/>
              <w:lang w:val="pt-BR"/>
            </w:rPr>
          </w:pPr>
          <w:r>
            <w:rPr>
              <w:rFonts w:asciiTheme="minorHAnsi" w:hAnsiTheme="minorHAnsi" w:cs="Open Sans"/>
              <w:b/>
              <w:bCs/>
              <w:i/>
              <w:iCs/>
              <w:sz w:val="28"/>
              <w:szCs w:val="28"/>
            </w:rPr>
            <w:fldChar w:fldCharType="end"/>
          </w:r>
        </w:p>
        <w:p w14:paraId="14913F87" w14:textId="77777777" w:rsidR="0089366A" w:rsidRPr="002F4481" w:rsidRDefault="00000000" w:rsidP="002F4481">
          <w:pPr>
            <w:pBdr>
              <w:between w:val="single" w:sz="4" w:space="1" w:color="FFC000"/>
            </w:pBdr>
            <w:sectPr w:rsidR="0089366A" w:rsidRPr="002F4481" w:rsidSect="008B173A">
              <w:headerReference w:type="default" r:id="rId12"/>
              <w:footerReference w:type="default" r:id="rId13"/>
              <w:pgSz w:w="11906" w:h="16838"/>
              <w:pgMar w:top="1418" w:right="1418" w:bottom="1418" w:left="1418" w:header="709" w:footer="709" w:gutter="0"/>
              <w:pgNumType w:start="1"/>
              <w:cols w:space="708"/>
              <w:docGrid w:linePitch="360"/>
            </w:sectPr>
          </w:pPr>
        </w:p>
      </w:sdtContent>
    </w:sdt>
    <w:p w14:paraId="233ECA2E" w14:textId="77777777" w:rsidR="00D175B5" w:rsidRDefault="006234F6" w:rsidP="006234F6">
      <w:pPr>
        <w:pStyle w:val="Heading1"/>
        <w:rPr>
          <w:lang/>
        </w:rPr>
      </w:pPr>
      <w:bookmarkStart w:id="0" w:name="_Toc201759890"/>
      <w:r>
        <w:rPr>
          <w:lang/>
        </w:rPr>
        <w:lastRenderedPageBreak/>
        <w:t>Titulo 1</w:t>
      </w:r>
      <w:bookmarkEnd w:id="0"/>
    </w:p>
    <w:p w14:paraId="3ADEF9AA" w14:textId="77777777" w:rsidR="006234F6" w:rsidRDefault="006234F6" w:rsidP="006234F6">
      <w:pPr>
        <w:pStyle w:val="Heading2"/>
        <w:rPr>
          <w:lang/>
        </w:rPr>
      </w:pPr>
      <w:bookmarkStart w:id="1" w:name="_Toc201759891"/>
      <w:r>
        <w:rPr>
          <w:lang/>
        </w:rPr>
        <w:t>Subtitulo 1</w:t>
      </w:r>
      <w:bookmarkEnd w:id="1"/>
    </w:p>
    <w:p w14:paraId="171CB604" w14:textId="77777777" w:rsidR="006234F6" w:rsidRDefault="003E3CCE" w:rsidP="006234F6">
      <w:pPr>
        <w:rPr>
          <w:lang/>
        </w:rPr>
      </w:pPr>
      <w:r>
        <w:rPr>
          <w:lang/>
        </w:rPr>
        <w:t>SW Wanted passou aqui.</w:t>
      </w:r>
    </w:p>
    <w:p w14:paraId="437F8754" w14:textId="77777777" w:rsidR="006234F6" w:rsidRPr="006234F6" w:rsidRDefault="006234F6" w:rsidP="006234F6">
      <w:pPr>
        <w:rPr>
          <w:lang/>
        </w:rPr>
      </w:pPr>
    </w:p>
    <w:sectPr w:rsidR="006234F6" w:rsidRPr="006234F6" w:rsidSect="003444EB">
      <w:headerReference w:type="default" r:id="rId14"/>
      <w:footerReference w:type="default" r:id="rId15"/>
      <w:pgSz w:w="11906" w:h="16838" w:code="9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74A93" w14:textId="77777777" w:rsidR="00B17A1E" w:rsidRDefault="00B17A1E" w:rsidP="004353BE">
      <w:pPr>
        <w:spacing w:after="0" w:line="240" w:lineRule="auto"/>
      </w:pPr>
      <w:r>
        <w:separator/>
      </w:r>
    </w:p>
  </w:endnote>
  <w:endnote w:type="continuationSeparator" w:id="0">
    <w:p w14:paraId="4797A560" w14:textId="77777777" w:rsidR="00B17A1E" w:rsidRDefault="00B17A1E" w:rsidP="00435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/>
      </w:rPr>
      <w:alias w:val="Data de Publicação"/>
      <w:tag w:val=""/>
      <w:id w:val="-110976418"/>
      <w:dataBinding w:prefixMappings="xmlns:ns0='http://schemas.microsoft.com/office/2006/coverPageProps' " w:xpath="/ns0:CoverPageProperties[1]/ns0:PublishDate[1]" w:storeItemID="{55AF091B-3C7A-41E3-B477-F2FDAA23CFDA}"/>
      <w:date w:fullDate="2025-11-25T00:00:00Z">
        <w:dateFormat w:val="MM/dd/yyyy"/>
        <w:lid/>
        <w:storeMappedDataAs w:val="dateTime"/>
        <w:calendar w:val="gregorian"/>
      </w:date>
    </w:sdtPr>
    <w:sdtContent>
      <w:p w14:paraId="556A5895" w14:textId="591BA6F9" w:rsidR="00023502" w:rsidRPr="0032640F" w:rsidRDefault="00621DEC" w:rsidP="002B0842">
        <w:pPr>
          <w:jc w:val="center"/>
          <w:rPr>
            <w:lang/>
          </w:rPr>
        </w:pPr>
        <w:r>
          <w:rPr>
            <w:lang/>
          </w:rPr>
          <w:t>11/25/2025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BFFE7" w14:textId="77777777" w:rsidR="002B0842" w:rsidRPr="0032640F" w:rsidRDefault="002B0842" w:rsidP="0033701C">
    <w:pPr>
      <w:pStyle w:val="Footer"/>
      <w:jc w:val="center"/>
      <w:rPr>
        <w:b/>
        <w:bCs/>
        <w:sz w:val="16"/>
        <w:szCs w:val="16"/>
        <w:lang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F7750" w14:textId="77777777" w:rsidR="00585C0E" w:rsidRPr="00B40189" w:rsidRDefault="00585C0E" w:rsidP="00B401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D452F" w14:textId="77777777" w:rsidR="00B17A1E" w:rsidRDefault="00B17A1E" w:rsidP="004353BE">
      <w:pPr>
        <w:spacing w:after="0" w:line="240" w:lineRule="auto"/>
      </w:pPr>
      <w:r>
        <w:separator/>
      </w:r>
    </w:p>
  </w:footnote>
  <w:footnote w:type="continuationSeparator" w:id="0">
    <w:p w14:paraId="5EDEECFD" w14:textId="77777777" w:rsidR="00B17A1E" w:rsidRDefault="00B17A1E" w:rsidP="00435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AB152" w14:textId="77777777" w:rsidR="002B0842" w:rsidRDefault="002B0842">
    <w:pPr>
      <w:pStyle w:val="Header"/>
      <w:jc w:val="right"/>
    </w:pPr>
  </w:p>
  <w:p w14:paraId="09B19EF0" w14:textId="77777777" w:rsidR="0074235D" w:rsidRPr="00CC0016" w:rsidRDefault="0074235D" w:rsidP="00CC0016">
    <w:pPr>
      <w:pStyle w:val="Header"/>
      <w:tabs>
        <w:tab w:val="clear" w:pos="4252"/>
        <w:tab w:val="clear" w:pos="8504"/>
        <w:tab w:val="left" w:pos="7106"/>
      </w:tabs>
      <w:rPr>
        <w:lang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334954"/>
      <w:docPartObj>
        <w:docPartGallery w:val="Page Numbers (Top of Page)"/>
        <w:docPartUnique/>
      </w:docPartObj>
    </w:sdtPr>
    <w:sdtContent>
      <w:p w14:paraId="6EB64361" w14:textId="77777777" w:rsidR="002B0842" w:rsidRDefault="008B173A">
        <w:pPr>
          <w:pStyle w:val="Header"/>
          <w:jc w:val="right"/>
        </w:pPr>
        <w:r>
          <w:rPr>
            <w:noProof/>
            <w:lang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71E904AB" wp14:editId="13650F62">
                  <wp:simplePos x="0" y="0"/>
                  <wp:positionH relativeFrom="column">
                    <wp:posOffset>2017151</wp:posOffset>
                  </wp:positionH>
                  <wp:positionV relativeFrom="paragraph">
                    <wp:posOffset>-260985</wp:posOffset>
                  </wp:positionV>
                  <wp:extent cx="2400300" cy="457200"/>
                  <wp:effectExtent l="0" t="0" r="19050" b="19050"/>
                  <wp:wrapNone/>
                  <wp:docPr id="1197650767" name="Retângulo: Cantos Arredondados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00300" cy="457200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0977F" w14:textId="77777777" w:rsidR="002B0842" w:rsidRPr="00023502" w:rsidRDefault="009E4F7C" w:rsidP="002B0842">
                              <w:pPr>
                                <w:pStyle w:val="Title"/>
                                <w:rPr>
                                  <w:lang/>
                                </w:rPr>
                              </w:pPr>
                              <w:r>
                                <w:rPr>
                                  <w:lang/>
                                </w:rPr>
                                <w:t>CAPÍTULOS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oundrect w14:anchorId="71E904AB" id="Retângulo: Cantos Arredondados 14" o:spid="_x0000_s1026" style="position:absolute;left:0;text-align:left;margin-left:158.85pt;margin-top:-20.55pt;width:189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" fillcolor="#ffc000" strokecolor="#091723 [484]" strokeweight="1pt">
                  <v:stroke joinstyle="miter"/>
                  <v:textbox>
                    <w:txbxContent>
                      <w:p w14:paraId="1D10977F" w14:textId="77777777" w:rsidR="002B0842" w:rsidRPr="00023502" w:rsidRDefault="009E4F7C" w:rsidP="002B0842">
                        <w:pPr>
                          <w:pStyle w:val="Title"/>
                          <w:rPr>
                            <w:lang/>
                          </w:rPr>
                        </w:pPr>
                        <w:r>
                          <w:rPr>
                            <w:lang/>
                          </w:rPr>
                          <w:t>CAPÍTULOS</w:t>
                        </w:r>
                      </w:p>
                    </w:txbxContent>
                  </v:textbox>
                </v:round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270BCE70" wp14:editId="0AFB5C22">
                  <wp:simplePos x="0" y="0"/>
                  <wp:positionH relativeFrom="column">
                    <wp:posOffset>-45867</wp:posOffset>
                  </wp:positionH>
                  <wp:positionV relativeFrom="paragraph">
                    <wp:posOffset>-297815</wp:posOffset>
                  </wp:positionV>
                  <wp:extent cx="1771650" cy="552450"/>
                  <wp:effectExtent l="0" t="0" r="0" b="0"/>
                  <wp:wrapNone/>
                  <wp:docPr id="1880219865" name="Retângulo: Cantos Arredondados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71650" cy="55245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560CE229" id="Retângulo: Cantos Arredondados 12" o:spid="_x0000_s1026" style="position:absolute;margin-left:-3.6pt;margin-top:-23.45pt;width:139.5pt;height:4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" stroked="f" strokeweight="1pt">
                  <v:fill r:id="rId2" o:title="" recolor="t" rotate="t" type="frame"/>
                  <v:stroke joinstyle="miter"/>
                </v:roundrect>
              </w:pict>
            </mc:Fallback>
          </mc:AlternateContent>
        </w:r>
      </w:p>
    </w:sdtContent>
  </w:sdt>
  <w:p w14:paraId="6143D1C1" w14:textId="77777777" w:rsidR="002B0842" w:rsidRPr="00CC0016" w:rsidRDefault="002B0842" w:rsidP="00CC0016">
    <w:pPr>
      <w:pStyle w:val="Header"/>
      <w:tabs>
        <w:tab w:val="clear" w:pos="4252"/>
        <w:tab w:val="clear" w:pos="8504"/>
        <w:tab w:val="left" w:pos="7106"/>
      </w:tabs>
      <w:rPr>
        <w:lang/>
      </w:rPr>
    </w:pPr>
    <w:r>
      <w:rPr>
        <w:noProof/>
        <w:lang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80A35BA" wp14:editId="6ABC154E">
              <wp:simplePos x="0" y="0"/>
              <wp:positionH relativeFrom="column">
                <wp:posOffset>-2456</wp:posOffset>
              </wp:positionH>
              <wp:positionV relativeFrom="paragraph">
                <wp:posOffset>163457</wp:posOffset>
              </wp:positionV>
              <wp:extent cx="5841726" cy="45719"/>
              <wp:effectExtent l="0" t="0" r="6985" b="0"/>
              <wp:wrapNone/>
              <wp:docPr id="1882716975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1726" cy="45719"/>
                      </a:xfrm>
                      <a:prstGeom prst="rect">
                        <a:avLst/>
                      </a:prstGeom>
                      <a:solidFill>
                        <a:srgbClr val="F5DA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43D953B" id="Retângulo 13" o:spid="_x0000_s1026" style="position:absolute;margin-left:-.2pt;margin-top:12.85pt;width:460pt;height:3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" fillcolor="#f5da13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1899055"/>
      <w:docPartObj>
        <w:docPartGallery w:val="Page Numbers (Top of Page)"/>
        <w:docPartUnique/>
      </w:docPartObj>
    </w:sdtPr>
    <w:sdtContent>
      <w:p w14:paraId="26D384D4" w14:textId="77777777" w:rsidR="003444EB" w:rsidRDefault="003444EB">
        <w:pPr>
          <w:pStyle w:val="Header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4C8A5163" wp14:editId="71612D10">
                  <wp:simplePos x="0" y="0"/>
                  <wp:positionH relativeFrom="column">
                    <wp:posOffset>-45867</wp:posOffset>
                  </wp:positionH>
                  <wp:positionV relativeFrom="paragraph">
                    <wp:posOffset>-297815</wp:posOffset>
                  </wp:positionV>
                  <wp:extent cx="1771650" cy="552450"/>
                  <wp:effectExtent l="0" t="0" r="0" b="0"/>
                  <wp:wrapNone/>
                  <wp:docPr id="241438627" name="Retângulo: Cantos Arredondados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71650" cy="55245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091995AC" id="Retângulo: Cantos Arredondados 12" o:spid="_x0000_s1026" style="position:absolute;margin-left:-3.6pt;margin-top:-23.45pt;width:139.5pt;height:4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" stroked="f" strokeweight="1pt">
                  <v:fill r:id="rId2" o:title="" recolor="t" rotate="t" type="frame"/>
                  <v:stroke joinstyle="miter"/>
                </v:roundrect>
              </w:pict>
            </mc:Fallback>
          </mc:AlternateContent>
        </w:r>
      </w:p>
    </w:sdtContent>
  </w:sdt>
  <w:p w14:paraId="1B9B73B0" w14:textId="77777777" w:rsidR="003444EB" w:rsidRPr="00CC0016" w:rsidRDefault="003444EB" w:rsidP="00CC0016">
    <w:pPr>
      <w:pStyle w:val="Header"/>
      <w:tabs>
        <w:tab w:val="clear" w:pos="4252"/>
        <w:tab w:val="clear" w:pos="8504"/>
        <w:tab w:val="left" w:pos="7106"/>
      </w:tabs>
      <w:rPr>
        <w:lang/>
      </w:rPr>
    </w:pPr>
    <w:r>
      <w:rPr>
        <w:noProof/>
        <w:lang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80AA072" wp14:editId="0ABA02F8">
              <wp:simplePos x="0" y="0"/>
              <wp:positionH relativeFrom="column">
                <wp:posOffset>-1471</wp:posOffset>
              </wp:positionH>
              <wp:positionV relativeFrom="paragraph">
                <wp:posOffset>163457</wp:posOffset>
              </wp:positionV>
              <wp:extent cx="5486400" cy="45719"/>
              <wp:effectExtent l="0" t="0" r="0" b="0"/>
              <wp:wrapNone/>
              <wp:docPr id="181835016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45719"/>
                      </a:xfrm>
                      <a:prstGeom prst="rect">
                        <a:avLst/>
                      </a:prstGeom>
                      <a:solidFill>
                        <a:srgbClr val="F5DA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2460D3" id="Retângulo 13" o:spid="_x0000_s1026" style="position:absolute;margin-left:-.1pt;margin-top:12.85pt;width:6in;height:3.6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" fillcolor="#f5da13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082"/>
    <w:multiLevelType w:val="hybridMultilevel"/>
    <w:tmpl w:val="C628662E"/>
    <w:lvl w:ilvl="0" w:tplc="8B304BC0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1CD474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F231E8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90B030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BAE5E2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72C09A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944E58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05022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CE798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547193"/>
    <w:multiLevelType w:val="hybridMultilevel"/>
    <w:tmpl w:val="A6F811D0"/>
    <w:lvl w:ilvl="0" w:tplc="AEA0C46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127028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58CF0E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C41B08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8A4E70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AE08F2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96A1AC2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38DC94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46EA32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B10CAC"/>
    <w:multiLevelType w:val="hybridMultilevel"/>
    <w:tmpl w:val="C4DCADBA"/>
    <w:lvl w:ilvl="0" w:tplc="3C145F7C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E49300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861306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800244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9C6BBE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8AE26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FA185E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FEBAC8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24FD7C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E41EAD"/>
    <w:multiLevelType w:val="multilevel"/>
    <w:tmpl w:val="EBD8539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F481FA1"/>
    <w:multiLevelType w:val="hybridMultilevel"/>
    <w:tmpl w:val="4D504DC8"/>
    <w:lvl w:ilvl="0" w:tplc="4544CD6E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72DC88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16EA4E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27DB2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56E6A2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C2BB56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18FD32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287876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7EE240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7849B2"/>
    <w:multiLevelType w:val="hybridMultilevel"/>
    <w:tmpl w:val="EE18D1F2"/>
    <w:lvl w:ilvl="0" w:tplc="CCCE82F6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E64986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F247BA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4A9C44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CAD9A2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4CDEFE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2B69A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908770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526446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B47D9A"/>
    <w:multiLevelType w:val="hybridMultilevel"/>
    <w:tmpl w:val="92266496"/>
    <w:lvl w:ilvl="0" w:tplc="3E6625EE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0FCF8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48C522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34C32C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A41786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8B00E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ACC732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820E2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12D3B6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4F3F45"/>
    <w:multiLevelType w:val="hybridMultilevel"/>
    <w:tmpl w:val="E9E6A8A0"/>
    <w:lvl w:ilvl="0" w:tplc="75107E18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4A7302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76D24C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0009D0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D8D700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A0F586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82F8E0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10D8FC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3050E2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DC4A78"/>
    <w:multiLevelType w:val="hybridMultilevel"/>
    <w:tmpl w:val="5CB0215A"/>
    <w:lvl w:ilvl="0" w:tplc="FE7C8852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BA94A2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C46282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E47304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BE7B3E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0813B6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E49D4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32FAFC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5A43A2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456F15"/>
    <w:multiLevelType w:val="hybridMultilevel"/>
    <w:tmpl w:val="A06A7150"/>
    <w:lvl w:ilvl="0" w:tplc="86584E62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7E8B7C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D875A0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28E45A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F0D496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5E105E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E3818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E42998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14AF02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C26A51"/>
    <w:multiLevelType w:val="hybridMultilevel"/>
    <w:tmpl w:val="E18087BE"/>
    <w:lvl w:ilvl="0" w:tplc="FA90E92E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6B168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7C7018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7CE398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E2E384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5ACDEE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16B4E0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7C1200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384DE6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044949"/>
    <w:multiLevelType w:val="hybridMultilevel"/>
    <w:tmpl w:val="8A7A0826"/>
    <w:lvl w:ilvl="0" w:tplc="0E04063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16C88C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2E9F90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6ED598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A08F48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343D6A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9AC576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AD63A42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ACA164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F17E6D"/>
    <w:multiLevelType w:val="hybridMultilevel"/>
    <w:tmpl w:val="E3E67236"/>
    <w:lvl w:ilvl="0" w:tplc="FD64956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FAB726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241468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442046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3A4F194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AA7D64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503C42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EA84A8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7B078DE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392EC9"/>
    <w:multiLevelType w:val="hybridMultilevel"/>
    <w:tmpl w:val="0B72732E"/>
    <w:lvl w:ilvl="0" w:tplc="08A28FD4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464AD2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EDB32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74F15C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E28E20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80804A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7224A0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728AF6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C42388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B774C6"/>
    <w:multiLevelType w:val="hybridMultilevel"/>
    <w:tmpl w:val="43E05784"/>
    <w:lvl w:ilvl="0" w:tplc="FCEC8946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C6B508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6B60A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ED5F4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085E2C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BCF50E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EA9168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46A1B6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F6ED28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DB86EF7"/>
    <w:multiLevelType w:val="hybridMultilevel"/>
    <w:tmpl w:val="A386E082"/>
    <w:lvl w:ilvl="0" w:tplc="820A59E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545C0E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6669DC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8C1AB4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4A7486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6E57BA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EEC540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449CC0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AE61D68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1C5428"/>
    <w:multiLevelType w:val="hybridMultilevel"/>
    <w:tmpl w:val="7D383704"/>
    <w:lvl w:ilvl="0" w:tplc="108C0A08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FE12F8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62D698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22A2E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3EFC3C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2FA22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F2D806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E29156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04039C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EF7C63"/>
    <w:multiLevelType w:val="hybridMultilevel"/>
    <w:tmpl w:val="87EA9A8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960191">
    <w:abstractNumId w:val="3"/>
  </w:num>
  <w:num w:numId="2" w16cid:durableId="1942100482">
    <w:abstractNumId w:val="3"/>
  </w:num>
  <w:num w:numId="3" w16cid:durableId="1098870200">
    <w:abstractNumId w:val="3"/>
  </w:num>
  <w:num w:numId="4" w16cid:durableId="1062097544">
    <w:abstractNumId w:val="3"/>
  </w:num>
  <w:num w:numId="5" w16cid:durableId="1524704150">
    <w:abstractNumId w:val="3"/>
  </w:num>
  <w:num w:numId="6" w16cid:durableId="17194289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0033304">
    <w:abstractNumId w:val="17"/>
  </w:num>
  <w:num w:numId="8" w16cid:durableId="1372224215">
    <w:abstractNumId w:val="6"/>
  </w:num>
  <w:num w:numId="9" w16cid:durableId="727915808">
    <w:abstractNumId w:val="4"/>
  </w:num>
  <w:num w:numId="10" w16cid:durableId="704525832">
    <w:abstractNumId w:val="9"/>
  </w:num>
  <w:num w:numId="11" w16cid:durableId="1654333547">
    <w:abstractNumId w:val="5"/>
  </w:num>
  <w:num w:numId="12" w16cid:durableId="676880728">
    <w:abstractNumId w:val="8"/>
  </w:num>
  <w:num w:numId="13" w16cid:durableId="760949598">
    <w:abstractNumId w:val="10"/>
  </w:num>
  <w:num w:numId="14" w16cid:durableId="1437602482">
    <w:abstractNumId w:val="11"/>
  </w:num>
  <w:num w:numId="15" w16cid:durableId="1447579993">
    <w:abstractNumId w:val="0"/>
  </w:num>
  <w:num w:numId="16" w16cid:durableId="813957149">
    <w:abstractNumId w:val="16"/>
  </w:num>
  <w:num w:numId="17" w16cid:durableId="264777255">
    <w:abstractNumId w:val="12"/>
  </w:num>
  <w:num w:numId="18" w16cid:durableId="1003968989">
    <w:abstractNumId w:val="7"/>
  </w:num>
  <w:num w:numId="19" w16cid:durableId="570623933">
    <w:abstractNumId w:val="2"/>
  </w:num>
  <w:num w:numId="20" w16cid:durableId="1550070901">
    <w:abstractNumId w:val="1"/>
  </w:num>
  <w:num w:numId="21" w16cid:durableId="225603442">
    <w:abstractNumId w:val="13"/>
  </w:num>
  <w:num w:numId="22" w16cid:durableId="2055349638">
    <w:abstractNumId w:val="14"/>
  </w:num>
  <w:num w:numId="23" w16cid:durableId="851497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EC"/>
    <w:rsid w:val="000008B1"/>
    <w:rsid w:val="000172CA"/>
    <w:rsid w:val="000217B9"/>
    <w:rsid w:val="00021E93"/>
    <w:rsid w:val="00023502"/>
    <w:rsid w:val="00032213"/>
    <w:rsid w:val="00055690"/>
    <w:rsid w:val="000757F3"/>
    <w:rsid w:val="000C27F4"/>
    <w:rsid w:val="0011631C"/>
    <w:rsid w:val="001242BF"/>
    <w:rsid w:val="00151C5E"/>
    <w:rsid w:val="00265FE2"/>
    <w:rsid w:val="002B0842"/>
    <w:rsid w:val="002B7AD3"/>
    <w:rsid w:val="002D010D"/>
    <w:rsid w:val="002E1970"/>
    <w:rsid w:val="002F4481"/>
    <w:rsid w:val="0031457E"/>
    <w:rsid w:val="00320BCD"/>
    <w:rsid w:val="0032640F"/>
    <w:rsid w:val="00336226"/>
    <w:rsid w:val="0033701C"/>
    <w:rsid w:val="003444EB"/>
    <w:rsid w:val="00347B5F"/>
    <w:rsid w:val="003656BB"/>
    <w:rsid w:val="003E3CCE"/>
    <w:rsid w:val="003F25CE"/>
    <w:rsid w:val="00400079"/>
    <w:rsid w:val="00406237"/>
    <w:rsid w:val="00422BE5"/>
    <w:rsid w:val="004259CC"/>
    <w:rsid w:val="004353BE"/>
    <w:rsid w:val="004367D7"/>
    <w:rsid w:val="0045125C"/>
    <w:rsid w:val="004745E4"/>
    <w:rsid w:val="004B7008"/>
    <w:rsid w:val="005227E3"/>
    <w:rsid w:val="00527CE0"/>
    <w:rsid w:val="00555D51"/>
    <w:rsid w:val="00585C0E"/>
    <w:rsid w:val="005A1B42"/>
    <w:rsid w:val="005B62FC"/>
    <w:rsid w:val="006006BA"/>
    <w:rsid w:val="00606F49"/>
    <w:rsid w:val="006132CC"/>
    <w:rsid w:val="00621DEC"/>
    <w:rsid w:val="006234F6"/>
    <w:rsid w:val="00660DC9"/>
    <w:rsid w:val="006907B8"/>
    <w:rsid w:val="006B1E5B"/>
    <w:rsid w:val="006D3D29"/>
    <w:rsid w:val="006E54B2"/>
    <w:rsid w:val="00701EB8"/>
    <w:rsid w:val="007072D4"/>
    <w:rsid w:val="007339D2"/>
    <w:rsid w:val="0074235D"/>
    <w:rsid w:val="00746078"/>
    <w:rsid w:val="00747BAF"/>
    <w:rsid w:val="0077197D"/>
    <w:rsid w:val="00777603"/>
    <w:rsid w:val="00784A66"/>
    <w:rsid w:val="007D14AB"/>
    <w:rsid w:val="008852B0"/>
    <w:rsid w:val="00890BD5"/>
    <w:rsid w:val="0089366A"/>
    <w:rsid w:val="008B173A"/>
    <w:rsid w:val="008D5A9A"/>
    <w:rsid w:val="008E0BAA"/>
    <w:rsid w:val="00920038"/>
    <w:rsid w:val="00932D12"/>
    <w:rsid w:val="00935A9B"/>
    <w:rsid w:val="0096040C"/>
    <w:rsid w:val="0097425A"/>
    <w:rsid w:val="009A5B62"/>
    <w:rsid w:val="009B302A"/>
    <w:rsid w:val="009E4F7C"/>
    <w:rsid w:val="009F31D3"/>
    <w:rsid w:val="00A0649B"/>
    <w:rsid w:val="00A13B7D"/>
    <w:rsid w:val="00A72E71"/>
    <w:rsid w:val="00A804B3"/>
    <w:rsid w:val="00AB0208"/>
    <w:rsid w:val="00AB3E32"/>
    <w:rsid w:val="00B149A1"/>
    <w:rsid w:val="00B178A9"/>
    <w:rsid w:val="00B17A1E"/>
    <w:rsid w:val="00B250C5"/>
    <w:rsid w:val="00B315EF"/>
    <w:rsid w:val="00B40189"/>
    <w:rsid w:val="00B40980"/>
    <w:rsid w:val="00B46372"/>
    <w:rsid w:val="00B65C22"/>
    <w:rsid w:val="00B7241A"/>
    <w:rsid w:val="00BC1DF4"/>
    <w:rsid w:val="00BE23A2"/>
    <w:rsid w:val="00C1052F"/>
    <w:rsid w:val="00C70A92"/>
    <w:rsid w:val="00C736E8"/>
    <w:rsid w:val="00C75AA0"/>
    <w:rsid w:val="00C85378"/>
    <w:rsid w:val="00CA3BB2"/>
    <w:rsid w:val="00CC0016"/>
    <w:rsid w:val="00D152D7"/>
    <w:rsid w:val="00D175B5"/>
    <w:rsid w:val="00D20E7D"/>
    <w:rsid w:val="00D72951"/>
    <w:rsid w:val="00D73B67"/>
    <w:rsid w:val="00D74B28"/>
    <w:rsid w:val="00D865B7"/>
    <w:rsid w:val="00DA5242"/>
    <w:rsid w:val="00E34BB8"/>
    <w:rsid w:val="00E4208B"/>
    <w:rsid w:val="00E578BC"/>
    <w:rsid w:val="00E62CC0"/>
    <w:rsid w:val="00E63C81"/>
    <w:rsid w:val="00E72CEC"/>
    <w:rsid w:val="00E826FF"/>
    <w:rsid w:val="00E92953"/>
    <w:rsid w:val="00F004E2"/>
    <w:rsid w:val="00F5437D"/>
    <w:rsid w:val="00F56BF8"/>
    <w:rsid w:val="00F779A6"/>
    <w:rsid w:val="00F84659"/>
    <w:rsid w:val="00FD50E2"/>
    <w:rsid w:val="00FE178A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D3C43"/>
  <w15:chartTrackingRefBased/>
  <w15:docId w15:val="{8467DBCA-78C9-429A-8DF4-B8024E06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aps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35D"/>
    <w:pPr>
      <w:spacing w:line="360" w:lineRule="auto"/>
      <w:jc w:val="both"/>
    </w:pPr>
    <w:rPr>
      <w:rFonts w:ascii="Open Sans" w:hAnsi="Open Sans"/>
      <w:caps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97D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F49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F49"/>
    <w:pPr>
      <w:keepNext/>
      <w:keepLines/>
      <w:numPr>
        <w:ilvl w:val="2"/>
        <w:numId w:val="5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97D"/>
    <w:rPr>
      <w:rFonts w:ascii="Open Sans" w:eastAsiaTheme="majorEastAsia" w:hAnsi="Open Sans" w:cstheme="majorBidi"/>
      <w:b/>
      <w:caps w:val="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6F49"/>
    <w:rPr>
      <w:rFonts w:ascii="Times New Roman" w:eastAsiaTheme="majorEastAsia" w:hAnsi="Times New Roman" w:cstheme="majorBidi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7241A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1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B7241A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SemPargrafo">
    <w:name w:val="Sem Parágrafo"/>
    <w:basedOn w:val="Normal"/>
    <w:next w:val="Normal"/>
    <w:link w:val="SemPargrafoChar"/>
    <w:qFormat/>
    <w:rsid w:val="00606F49"/>
    <w:pPr>
      <w:spacing w:line="240" w:lineRule="auto"/>
      <w:jc w:val="left"/>
    </w:pPr>
    <w:rPr>
      <w:bCs/>
      <w:lang/>
    </w:rPr>
  </w:style>
  <w:style w:type="character" w:customStyle="1" w:styleId="SemPargrafoChar">
    <w:name w:val="Sem Parágrafo Char"/>
    <w:basedOn w:val="DefaultParagraphFont"/>
    <w:link w:val="SemPargrafo"/>
    <w:rsid w:val="00606F49"/>
    <w:rPr>
      <w:rFonts w:ascii="Times New Roman" w:hAnsi="Times New Roman"/>
      <w:bCs/>
      <w:sz w:val="24"/>
      <w:lang/>
    </w:rPr>
  </w:style>
  <w:style w:type="paragraph" w:customStyle="1" w:styleId="Imagem">
    <w:name w:val="Imagem"/>
    <w:basedOn w:val="Normal"/>
    <w:link w:val="ImagemChar"/>
    <w:qFormat/>
    <w:rsid w:val="00606F49"/>
    <w:pPr>
      <w:jc w:val="center"/>
    </w:pPr>
    <w:rPr>
      <w:noProof/>
    </w:rPr>
  </w:style>
  <w:style w:type="character" w:customStyle="1" w:styleId="ImagemChar">
    <w:name w:val="Imagem Char"/>
    <w:basedOn w:val="DefaultParagraphFont"/>
    <w:link w:val="Imagem"/>
    <w:rsid w:val="00606F49"/>
    <w:rPr>
      <w:rFonts w:ascii="Times New Roman" w:hAnsi="Times New Roman"/>
      <w:noProof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BE"/>
    <w:rPr>
      <w:rFonts w:eastAsiaTheme="majorEastAsia" w:cstheme="majorBidi"/>
      <w:i/>
      <w:iCs/>
      <w:caps w:val="0"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BE"/>
    <w:rPr>
      <w:rFonts w:eastAsiaTheme="majorEastAsia" w:cstheme="majorBidi"/>
      <w:caps w:val="0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BE"/>
    <w:rPr>
      <w:rFonts w:eastAsiaTheme="majorEastAsia" w:cstheme="majorBidi"/>
      <w:i/>
      <w:iCs/>
      <w:cap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BE"/>
    <w:rPr>
      <w:rFonts w:eastAsiaTheme="majorEastAsia" w:cstheme="majorBidi"/>
      <w:caps w:val="0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BE"/>
    <w:rPr>
      <w:rFonts w:eastAsiaTheme="majorEastAsia" w:cstheme="majorBidi"/>
      <w:i/>
      <w:iCs/>
      <w:cap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BE"/>
    <w:rPr>
      <w:rFonts w:eastAsiaTheme="majorEastAsia" w:cstheme="majorBidi"/>
      <w:caps w:val="0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92"/>
    <w:pPr>
      <w:numPr>
        <w:ilvl w:val="1"/>
      </w:numPr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A92"/>
    <w:rPr>
      <w:rFonts w:ascii="Open Sans" w:eastAsiaTheme="majorEastAsia" w:hAnsi="Open Sans" w:cstheme="majorBidi"/>
      <w:caps w:val="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BE"/>
    <w:rPr>
      <w:i/>
      <w:iCs/>
      <w:cap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BE"/>
    <w:rPr>
      <w:i/>
      <w:iCs/>
      <w:caps w:val="0"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B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3BE"/>
    <w:rPr>
      <w:caps w:val="0"/>
    </w:rPr>
  </w:style>
  <w:style w:type="paragraph" w:styleId="Footer">
    <w:name w:val="footer"/>
    <w:basedOn w:val="Normal"/>
    <w:link w:val="FooterChar"/>
    <w:uiPriority w:val="99"/>
    <w:unhideWhenUsed/>
    <w:rsid w:val="00435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3BE"/>
    <w:rPr>
      <w:caps w:val="0"/>
    </w:rPr>
  </w:style>
  <w:style w:type="paragraph" w:styleId="NoSpacing">
    <w:name w:val="No Spacing"/>
    <w:uiPriority w:val="1"/>
    <w:qFormat/>
    <w:rsid w:val="00C70A92"/>
    <w:pPr>
      <w:spacing w:after="0" w:line="240" w:lineRule="auto"/>
      <w:ind w:firstLine="709"/>
      <w:jc w:val="both"/>
    </w:pPr>
    <w:rPr>
      <w:rFonts w:ascii="Open Sans" w:hAnsi="Open Sans"/>
      <w:caps w:val="0"/>
    </w:rPr>
  </w:style>
  <w:style w:type="character" w:styleId="SubtleEmphasis">
    <w:name w:val="Subtle Emphasis"/>
    <w:basedOn w:val="DefaultParagraphFont"/>
    <w:uiPriority w:val="19"/>
    <w:qFormat/>
    <w:rsid w:val="00C70A92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C70A92"/>
    <w:rPr>
      <w:i/>
      <w:iCs/>
    </w:rPr>
  </w:style>
  <w:style w:type="character" w:styleId="Hyperlink">
    <w:name w:val="Hyperlink"/>
    <w:basedOn w:val="DefaultParagraphFont"/>
    <w:uiPriority w:val="99"/>
    <w:unhideWhenUsed/>
    <w:rsid w:val="009A5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B6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A5B62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74235D"/>
    <w:pPr>
      <w:spacing w:before="240" w:after="120"/>
      <w:jc w:val="left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4235D"/>
    <w:pPr>
      <w:spacing w:before="120" w:after="0"/>
      <w:ind w:left="240"/>
      <w:jc w:val="left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4235D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4235D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4235D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4235D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4235D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4235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4235D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4235D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PT"/>
      <w14:ligatures w14:val="none"/>
    </w:rPr>
  </w:style>
  <w:style w:type="table" w:styleId="TableGrid">
    <w:name w:val="Table Grid"/>
    <w:basedOn w:val="TableNormal"/>
    <w:uiPriority w:val="39"/>
    <w:rsid w:val="00CA3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5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52D7"/>
    <w:rPr>
      <w:rFonts w:ascii="Courier New" w:eastAsia="Times New Roman" w:hAnsi="Courier New" w:cs="Courier New"/>
      <w:caps w:val="0"/>
      <w:sz w:val="20"/>
      <w:szCs w:val="20"/>
      <w:lang w:eastAsia="pt-PT"/>
      <w14:ligatures w14:val="none"/>
    </w:rPr>
  </w:style>
  <w:style w:type="table" w:customStyle="1" w:styleId="TableGrid0">
    <w:name w:val="TableGrid"/>
    <w:rsid w:val="006132CC"/>
    <w:pPr>
      <w:spacing w:after="0" w:line="240" w:lineRule="auto"/>
    </w:pPr>
    <w:rPr>
      <w:rFonts w:eastAsiaTheme="minorEastAsia"/>
      <w:caps w:val="0"/>
      <w:kern w:val="2"/>
      <w:sz w:val="24"/>
      <w:szCs w:val="24"/>
      <w:lang w:eastAsia="pt-P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e">
    <w:name w:val="Code"/>
    <w:basedOn w:val="Normal"/>
    <w:link w:val="CodeCarter"/>
    <w:qFormat/>
    <w:rsid w:val="00151C5E"/>
    <w:rPr>
      <w:rFonts w:ascii="Consolas" w:hAnsi="Consolas"/>
      <w:b/>
      <w:i/>
      <w:sz w:val="20"/>
      <w:lang/>
    </w:rPr>
  </w:style>
  <w:style w:type="character" w:customStyle="1" w:styleId="CodeCarter">
    <w:name w:val="Code Caráter"/>
    <w:basedOn w:val="DefaultParagraphFont"/>
    <w:link w:val="Code"/>
    <w:rsid w:val="00151C5E"/>
    <w:rPr>
      <w:rFonts w:ascii="Consolas" w:hAnsi="Consolas"/>
      <w:b/>
      <w:i/>
      <w:caps w:val="0"/>
      <w:sz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808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604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658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9529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8717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2080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cuments\3ANO\PROG3\Trabalho%20Pratico%201\Relat&#243;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FEB92CBC9634EB9B274CC96F0DEF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0B1F8-02ED-44D1-98BB-688EB218A5CF}"/>
      </w:docPartPr>
      <w:docPartBody>
        <w:p w:rsidR="00000000" w:rsidRDefault="00000000">
          <w:pPr>
            <w:pStyle w:val="AFEB92CBC9634EB9B274CC96F0DEF471"/>
          </w:pPr>
          <w:r w:rsidRPr="00C95CD1">
            <w:rPr>
              <w:rStyle w:val="PlaceholderText"/>
            </w:rPr>
            <w:t>[Assunto]</w:t>
          </w:r>
        </w:p>
      </w:docPartBody>
    </w:docPart>
    <w:docPart>
      <w:docPartPr>
        <w:name w:val="AE6FE6F8298146918AFAA8818432A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AB4B4-A9A9-405D-B33D-495F375A62D3}"/>
      </w:docPartPr>
      <w:docPartBody>
        <w:p w:rsidR="00000000" w:rsidRDefault="00000000">
          <w:pPr>
            <w:pStyle w:val="AE6FE6F8298146918AFAA8818432A30F"/>
          </w:pPr>
          <w:r w:rsidRPr="00C95CD1">
            <w:rPr>
              <w:rStyle w:val="PlaceholderText"/>
            </w:rPr>
            <w:t>[Título]</w:t>
          </w:r>
        </w:p>
      </w:docPartBody>
    </w:docPart>
    <w:docPart>
      <w:docPartPr>
        <w:name w:val="296A321CE63242DABB0D66004D907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E8A47-7506-46C1-8986-3BADF3E220B5}"/>
      </w:docPartPr>
      <w:docPartBody>
        <w:p w:rsidR="00000000" w:rsidRDefault="00000000">
          <w:pPr>
            <w:pStyle w:val="296A321CE63242DABB0D66004D907745"/>
          </w:pPr>
          <w:r w:rsidRPr="00C95CD1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7C"/>
    <w:rsid w:val="00A13B7D"/>
    <w:rsid w:val="00AE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AFEB92CBC9634EB9B274CC96F0DEF471">
    <w:name w:val="AFEB92CBC9634EB9B274CC96F0DEF471"/>
  </w:style>
  <w:style w:type="paragraph" w:customStyle="1" w:styleId="AE6FE6F8298146918AFAA8818432A30F">
    <w:name w:val="AE6FE6F8298146918AFAA8818432A30F"/>
  </w:style>
  <w:style w:type="paragraph" w:customStyle="1" w:styleId="296A321CE63242DABB0D66004D907745">
    <w:name w:val="296A321CE63242DABB0D66004D9077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281D78-8C45-492B-B317-28228997E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Relatório.dotx</Template>
  <TotalTime>12</TotalTime>
  <Pages>3</Pages>
  <Words>72</Words>
  <Characters>393</Characters>
  <Application>Microsoft Office Word</Application>
  <DocSecurity>0</DocSecurity>
  <Lines>3</Lines>
  <Paragraphs>1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Cabeçalhos</vt:lpstr>
      </vt:variant>
      <vt:variant>
        <vt:i4>2</vt:i4>
      </vt:variant>
      <vt:variant>
        <vt:lpstr>Títulos</vt:lpstr>
      </vt:variant>
      <vt:variant>
        <vt:i4>1</vt:i4>
      </vt:variant>
    </vt:vector>
  </HeadingPairs>
  <TitlesOfParts>
    <vt:vector size="5" baseType="lpstr">
      <vt:lpstr/>
      <vt:lpstr/>
      <vt:lpstr>Matemática</vt:lpstr>
      <vt:lpstr>Anexos</vt:lpstr>
      <vt:lpstr>Anexos</vt:lpstr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Pratico 1 - Codar no Prolongado</dc:title>
  <dc:subject>Relatório</dc:subject>
  <dc:creator>Líria Bá</dc:creator>
  <cp:keywords>ISPTEC;Ensino Superior</cp:keywords>
  <dc:description/>
  <cp:lastModifiedBy>Líria Bá</cp:lastModifiedBy>
  <cp:revision>1</cp:revision>
  <cp:lastPrinted>2024-06-18T13:42:00Z</cp:lastPrinted>
  <dcterms:created xsi:type="dcterms:W3CDTF">2025-11-23T07:48:00Z</dcterms:created>
  <dcterms:modified xsi:type="dcterms:W3CDTF">2025-11-23T08:00:00Z</dcterms:modified>
  <cp:category/>
</cp:coreProperties>
</file>